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jpg" ContentType="image/jp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9" w:lineRule="exact"/>
        <w:ind w:left="945" w:right="858"/>
        <w:jc w:val="center"/>
        <w:rPr>
          <w:rFonts w:ascii="Adobe Fangsong Std" w:hAnsi="Adobe Fangsong Std" w:cs="Adobe Fangsong Std" w:eastAsia="Adobe Fangsong Std"/>
          <w:sz w:val="28"/>
          <w:szCs w:val="28"/>
        </w:rPr>
      </w:pPr>
      <w:rPr/>
      <w:r>
        <w:rPr>
          <w:rFonts w:ascii="Adobe Fangsong Std" w:hAnsi="Adobe Fangsong Std" w:cs="Adobe Fangsong Std" w:eastAsia="Adobe Fangsong Std"/>
          <w:sz w:val="28"/>
          <w:szCs w:val="28"/>
          <w:spacing w:val="-31"/>
          <w:w w:val="114"/>
          <w:position w:val="-3"/>
        </w:rPr>
        <w:t>T</w:t>
      </w:r>
      <w:r>
        <w:rPr>
          <w:rFonts w:ascii="Adobe Fangsong Std" w:hAnsi="Adobe Fangsong Std" w:cs="Adobe Fangsong Std" w:eastAsia="Adobe Fangsong Std"/>
          <w:sz w:val="28"/>
          <w:szCs w:val="28"/>
          <w:spacing w:val="-10"/>
          <w:w w:val="114"/>
          <w:position w:val="-3"/>
        </w:rPr>
        <w:t>o</w:t>
      </w:r>
      <w:r>
        <w:rPr>
          <w:rFonts w:ascii="Adobe Fangsong Std" w:hAnsi="Adobe Fangsong Std" w:cs="Adobe Fangsong Std" w:eastAsia="Adobe Fangsong Std"/>
          <w:sz w:val="28"/>
          <w:szCs w:val="28"/>
          <w:spacing w:val="-10"/>
          <w:w w:val="114"/>
          <w:position w:val="-3"/>
        </w:rPr>
        <w:t>w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14"/>
          <w:position w:val="-3"/>
        </w:rPr>
        <w:t>ards</w:t>
      </w:r>
      <w:r>
        <w:rPr>
          <w:rFonts w:ascii="Adobe Fangsong Std" w:hAnsi="Adobe Fangsong Std" w:cs="Adobe Fangsong Std" w:eastAsia="Adobe Fangsong Std"/>
          <w:sz w:val="28"/>
          <w:szCs w:val="28"/>
          <w:spacing w:val="21"/>
          <w:w w:val="114"/>
          <w:position w:val="-3"/>
        </w:rPr>
        <w:t> 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00"/>
          <w:position w:val="-3"/>
        </w:rPr>
        <w:t>high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00"/>
          <w:position w:val="-3"/>
        </w:rPr>
        <w:t> </w:t>
      </w:r>
      <w:r>
        <w:rPr>
          <w:rFonts w:ascii="Adobe Fangsong Std" w:hAnsi="Adobe Fangsong Std" w:cs="Adobe Fangsong Std" w:eastAsia="Adobe Fangsong Std"/>
          <w:sz w:val="28"/>
          <w:szCs w:val="28"/>
          <w:spacing w:val="11"/>
          <w:w w:val="100"/>
          <w:position w:val="-3"/>
        </w:rPr>
        <w:t> 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10"/>
          <w:position w:val="-3"/>
        </w:rPr>
        <w:t>confidence</w:t>
      </w:r>
      <w:r>
        <w:rPr>
          <w:rFonts w:ascii="Adobe Fangsong Std" w:hAnsi="Adobe Fangsong Std" w:cs="Adobe Fangsong Std" w:eastAsia="Adobe Fangsong Std"/>
          <w:sz w:val="28"/>
          <w:szCs w:val="28"/>
          <w:spacing w:val="-5"/>
          <w:w w:val="110"/>
          <w:position w:val="-3"/>
        </w:rPr>
        <w:t> 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10"/>
          <w:position w:val="-3"/>
        </w:rPr>
        <w:t>medical</w:t>
      </w:r>
      <w:r>
        <w:rPr>
          <w:rFonts w:ascii="Adobe Fangsong Std" w:hAnsi="Adobe Fangsong Std" w:cs="Adobe Fangsong Std" w:eastAsia="Adobe Fangsong Std"/>
          <w:sz w:val="28"/>
          <w:szCs w:val="28"/>
          <w:spacing w:val="41"/>
          <w:w w:val="110"/>
          <w:position w:val="-3"/>
        </w:rPr>
        <w:t> 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00"/>
          <w:position w:val="-3"/>
        </w:rPr>
        <w:t>device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00"/>
          <w:position w:val="-3"/>
        </w:rPr>
        <w:t> </w:t>
      </w:r>
      <w:r>
        <w:rPr>
          <w:rFonts w:ascii="Adobe Fangsong Std" w:hAnsi="Adobe Fangsong Std" w:cs="Adobe Fangsong Std" w:eastAsia="Adobe Fangsong Std"/>
          <w:sz w:val="28"/>
          <w:szCs w:val="28"/>
          <w:spacing w:val="38"/>
          <w:w w:val="100"/>
          <w:position w:val="-3"/>
        </w:rPr>
        <w:t> 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10"/>
          <w:position w:val="-3"/>
        </w:rPr>
        <w:t>sof</w:t>
      </w:r>
      <w:r>
        <w:rPr>
          <w:rFonts w:ascii="Adobe Fangsong Std" w:hAnsi="Adobe Fangsong Std" w:cs="Adobe Fangsong Std" w:eastAsia="Adobe Fangsong Std"/>
          <w:sz w:val="28"/>
          <w:szCs w:val="28"/>
          <w:spacing w:val="-8"/>
          <w:w w:val="110"/>
          <w:position w:val="-3"/>
        </w:rPr>
        <w:t>t</w:t>
      </w:r>
      <w:r>
        <w:rPr>
          <w:rFonts w:ascii="Adobe Fangsong Std" w:hAnsi="Adobe Fangsong Std" w:cs="Adobe Fangsong Std" w:eastAsia="Adobe Fangsong Std"/>
          <w:sz w:val="28"/>
          <w:szCs w:val="28"/>
          <w:spacing w:val="-9"/>
          <w:w w:val="110"/>
          <w:position w:val="-3"/>
        </w:rPr>
        <w:t>w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10"/>
          <w:position w:val="-3"/>
        </w:rPr>
        <w:t>are</w:t>
      </w:r>
      <w:r>
        <w:rPr>
          <w:rFonts w:ascii="Adobe Fangsong Std" w:hAnsi="Adobe Fangsong Std" w:cs="Adobe Fangsong Std" w:eastAsia="Adobe Fangsong Std"/>
          <w:sz w:val="28"/>
          <w:szCs w:val="28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59" w:right="1272"/>
        <w:jc w:val="center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Zhihao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Jiang,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Hou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sam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Abbas,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Kuk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Jin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Jang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Mangharam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387" w:lineRule="exact"/>
        <w:ind w:left="980" w:right="893"/>
        <w:jc w:val="center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Departme</w:t>
      </w:r>
      <w:r>
        <w:rPr>
          <w:rFonts w:ascii="Adobe Fangsong Std" w:hAnsi="Adobe Fangsong Std" w:cs="Adobe Fangsong Std" w:eastAsia="Adobe Fangsong Std"/>
          <w:sz w:val="18"/>
          <w:szCs w:val="18"/>
          <w:spacing w:val="-4"/>
          <w:w w:val="100"/>
          <w:position w:val="-6"/>
        </w:rPr>
        <w:t>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t</w:t>
      </w:r>
      <w:r>
        <w:rPr>
          <w:rFonts w:ascii="Adobe Fangsong Std" w:hAnsi="Adobe Fangsong Std" w:cs="Adobe Fangsong Std" w:eastAsia="Adobe Fangsong Std"/>
          <w:sz w:val="18"/>
          <w:szCs w:val="18"/>
          <w:spacing w:val="31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of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Ele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ctrical</w:t>
      </w:r>
      <w:r>
        <w:rPr>
          <w:rFonts w:ascii="Adobe Fangsong Std" w:hAnsi="Adobe Fangsong Std" w:cs="Adobe Fangsong Std" w:eastAsia="Adobe Fangsong Std"/>
          <w:sz w:val="18"/>
          <w:szCs w:val="18"/>
          <w:spacing w:val="39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and</w:t>
      </w:r>
      <w:r>
        <w:rPr>
          <w:rFonts w:ascii="Adobe Fangsong Std" w:hAnsi="Adobe Fangsong Std" w:cs="Adobe Fangsong Std" w:eastAsia="Adobe Fangsong Std"/>
          <w:sz w:val="18"/>
          <w:szCs w:val="18"/>
          <w:spacing w:val="12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Systems</w:t>
      </w:r>
      <w:r>
        <w:rPr>
          <w:rFonts w:ascii="Adobe Fangsong Std" w:hAnsi="Adobe Fangsong Std" w:cs="Adobe Fangsong Std" w:eastAsia="Adobe Fangsong Std"/>
          <w:sz w:val="18"/>
          <w:szCs w:val="18"/>
          <w:spacing w:val="12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Engineering,</w:t>
      </w:r>
      <w:r>
        <w:rPr>
          <w:rFonts w:ascii="Adobe Fangsong Std" w:hAnsi="Adobe Fangsong Std" w:cs="Adobe Fangsong Std" w:eastAsia="Adobe Fangsong Std"/>
          <w:sz w:val="18"/>
          <w:szCs w:val="18"/>
          <w:spacing w:val="22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Uni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6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ersi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6"/>
        </w:rPr>
        <w:t>t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y</w:t>
      </w:r>
      <w:r>
        <w:rPr>
          <w:rFonts w:ascii="Adobe Fangsong Std" w:hAnsi="Adobe Fangsong Std" w:cs="Adobe Fangsong Std" w:eastAsia="Adobe Fangsong Std"/>
          <w:sz w:val="18"/>
          <w:szCs w:val="18"/>
          <w:spacing w:val="28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of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6"/>
        </w:rPr>
        <w:t>P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ennsyl</w:t>
      </w:r>
      <w:r>
        <w:rPr>
          <w:rFonts w:ascii="Adobe Fangsong Std" w:hAnsi="Adobe Fangsong Std" w:cs="Adobe Fangsong Std" w:eastAsia="Adobe Fangsong Std"/>
          <w:sz w:val="18"/>
          <w:szCs w:val="18"/>
          <w:spacing w:val="-10"/>
          <w:w w:val="100"/>
          <w:position w:val="-6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6"/>
        </w:rPr>
        <w:t>ania,</w:t>
      </w:r>
      <w:r>
        <w:rPr>
          <w:rFonts w:ascii="Adobe Fangsong Std" w:hAnsi="Adobe Fangsong Std" w:cs="Adobe Fangsong Std" w:eastAsia="Adobe Fangsong Std"/>
          <w:sz w:val="18"/>
          <w:szCs w:val="18"/>
          <w:spacing w:val="38"/>
          <w:w w:val="100"/>
          <w:position w:val="-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13"/>
          <w:position w:val="-6"/>
        </w:rPr>
        <w:t>USA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exact"/>
        <w:ind w:left="975" w:right="1686"/>
        <w:jc w:val="both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1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 </w:t>
      </w:r>
      <w:r>
        <w:rPr>
          <w:rFonts w:ascii="Adobe Fangsong Std" w:hAnsi="Adobe Fangsong Std" w:cs="Adobe Fangsong Std" w:eastAsia="Adobe Fangsong Std"/>
          <w:sz w:val="24"/>
          <w:szCs w:val="24"/>
          <w:spacing w:val="5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12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0"/>
          <w:position w:val="-2"/>
        </w:rPr>
        <w:t>Promise</w:t>
      </w:r>
      <w:r>
        <w:rPr>
          <w:rFonts w:ascii="Adobe Fangsong Std" w:hAnsi="Adobe Fangsong Std" w:cs="Adobe Fangsong Std" w:eastAsia="Adobe Fangsong Std"/>
          <w:sz w:val="24"/>
          <w:szCs w:val="24"/>
          <w:spacing w:val="16"/>
          <w:w w:val="11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and</w:t>
      </w:r>
      <w:r>
        <w:rPr>
          <w:rFonts w:ascii="Adobe Fangsong Std" w:hAnsi="Adobe Fangsong Std" w:cs="Adobe Fangsong Std" w:eastAsia="Adobe Fangsong Std"/>
          <w:sz w:val="24"/>
          <w:szCs w:val="24"/>
          <w:spacing w:val="58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9"/>
          <w:position w:val="-2"/>
        </w:rPr>
        <w:t>Challenges</w:t>
      </w:r>
      <w:r>
        <w:rPr>
          <w:rFonts w:ascii="Adobe Fangsong Std" w:hAnsi="Adobe Fangsong Std" w:cs="Adobe Fangsong Std" w:eastAsia="Adobe Fangsong Std"/>
          <w:sz w:val="24"/>
          <w:szCs w:val="24"/>
          <w:spacing w:val="17"/>
          <w:w w:val="109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of</w:t>
      </w:r>
      <w:r>
        <w:rPr>
          <w:rFonts w:ascii="Adobe Fangsong Std" w:hAnsi="Adobe Fangsong Std" w:cs="Adobe Fangsong Std" w:eastAsia="Adobe Fangsong Std"/>
          <w:sz w:val="24"/>
          <w:szCs w:val="24"/>
          <w:spacing w:val="2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0"/>
          <w:position w:val="-2"/>
        </w:rPr>
        <w:t>Medical</w:t>
      </w:r>
      <w:r>
        <w:rPr>
          <w:rFonts w:ascii="Adobe Fangsong Std" w:hAnsi="Adobe Fangsong Std" w:cs="Adobe Fangsong Std" w:eastAsia="Adobe Fangsong Std"/>
          <w:sz w:val="24"/>
          <w:szCs w:val="24"/>
          <w:spacing w:val="25"/>
          <w:w w:val="11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0"/>
          <w:position w:val="-2"/>
        </w:rPr>
        <w:t>Devices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ind w:left="975" w:right="846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role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care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around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5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orld,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life-s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ving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effect.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9"/>
          <w:w w:val="113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3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1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cite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one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example,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estimated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3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million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eo-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ple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orldwide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(a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adju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device),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00"/>
          <w:w w:val="149"/>
          <w:position w:val="4"/>
        </w:rPr>
        <w:t>˜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6"/>
          <w:position w:val="0"/>
        </w:rPr>
        <w:t>600,000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added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uall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  <w:position w:val="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US,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00"/>
          <w:w w:val="95"/>
          <w:position w:val="0"/>
        </w:rPr>
        <w:t>8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49"/>
          <w:position w:val="4"/>
        </w:rPr>
        <w:t>˜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6"/>
          <w:position w:val="0"/>
        </w:rPr>
        <w:t>00,000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  <w:position w:val="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eople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  <w:position w:val="0"/>
        </w:rPr>
        <w:t>defib-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rillator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(another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ythm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manageme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device),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10,000</w:t>
      </w:r>
      <w:r>
        <w:rPr>
          <w:rFonts w:ascii="Chaparral Pro" w:hAnsi="Chaparral Pro" w:cs="Chaparral Pro" w:eastAsia="Chaparral Pro"/>
          <w:sz w:val="20"/>
          <w:szCs w:val="20"/>
          <w:spacing w:val="-13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added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  <w:position w:val="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  <w:position w:val="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8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  <w:position w:val="0"/>
        </w:rPr>
        <w:t>thl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7"/>
          <w:position w:val="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  <w:position w:val="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trials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prese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evidence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  <w:position w:val="0"/>
        </w:rPr>
        <w:t>defibr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  <w:position w:val="0"/>
        </w:rPr>
        <w:t>illators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mortali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reduced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up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  <w:position w:val="0"/>
        </w:rPr>
        <w:t>31%.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</w:r>
    </w:p>
    <w:p>
      <w:pPr>
        <w:spacing w:before="9" w:after="0" w:line="240" w:lineRule="exact"/>
        <w:ind w:left="975" w:right="852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Financiall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orth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5"/>
        </w:rPr>
        <w:t>$289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9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billion.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that,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5"/>
        </w:rPr>
        <w:t>$110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9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bil-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lion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alone,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jected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$133</w:t>
      </w:r>
      <w:r>
        <w:rPr>
          <w:rFonts w:ascii="Chaparral Pro" w:hAnsi="Chaparral Pro" w:cs="Chaparral Pro" w:eastAsia="Chaparral Pro"/>
          <w:sz w:val="20"/>
          <w:szCs w:val="20"/>
          <w:spacing w:val="-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billion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2016.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Examples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include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erything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adhesi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bandages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drug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infusion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pumps,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surgical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ots,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brain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ulation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systems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still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undergoing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basic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resear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artificial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pancreas.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y-critical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hnol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ogie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om-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bining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hard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are,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ust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rigorously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erified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8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efficacious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safe.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9" w:after="0" w:line="240" w:lineRule="exact"/>
        <w:ind w:left="975" w:right="852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According</w:t>
      </w:r>
      <w:r>
        <w:rPr>
          <w:rFonts w:ascii="Chaparral Pro" w:hAnsi="Chaparral Pro" w:cs="Chaparral Pro" w:eastAsia="Chaparral Pro"/>
          <w:sz w:val="20"/>
          <w:szCs w:val="20"/>
          <w:spacing w:val="45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Drug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Administration,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1996,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10%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recalls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caused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are-related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issues.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3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erce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tage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rose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erage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15%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recalls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2008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2012.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cardiac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pace-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defibrillators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appr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ximately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80,000-100,000</w:t>
      </w:r>
      <w:r>
        <w:rPr>
          <w:rFonts w:ascii="Chaparral Pro" w:hAnsi="Chaparral Pro" w:cs="Chaparral Pro" w:eastAsia="Chaparral Pro"/>
          <w:sz w:val="20"/>
          <w:szCs w:val="20"/>
          <w:spacing w:val="-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lines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5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[3]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sensing,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trol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actuation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decisions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autonomously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uman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5-7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lifetime.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primary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hallenge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high-confidence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guara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will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dri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unsafe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ition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though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do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complete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understanding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975" w:right="3644"/>
        <w:jc w:val="both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1.1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   </w:t>
      </w:r>
      <w:r>
        <w:rPr>
          <w:rFonts w:ascii="Adobe Fangsong Std" w:hAnsi="Adobe Fangsong Std" w:cs="Adobe Fangsong Std" w:eastAsia="Adobe Fangsong Std"/>
          <w:sz w:val="20"/>
          <w:szCs w:val="20"/>
          <w:spacing w:val="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13"/>
        </w:rPr>
        <w:t>Human-in-the-l</w:t>
      </w:r>
      <w:r>
        <w:rPr>
          <w:rFonts w:ascii="Adobe Fangsong Std" w:hAnsi="Adobe Fangsong Std" w:cs="Adobe Fangsong Std" w:eastAsia="Adobe Fangsong Std"/>
          <w:sz w:val="20"/>
          <w:szCs w:val="20"/>
          <w:spacing w:val="9"/>
          <w:w w:val="113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13"/>
        </w:rPr>
        <w:t>op</w:t>
      </w:r>
      <w:r>
        <w:rPr>
          <w:rFonts w:ascii="Adobe Fangsong Std" w:hAnsi="Adobe Fangsong Std" w:cs="Adobe Fangsong Std" w:eastAsia="Adobe Fangsong Std"/>
          <w:sz w:val="20"/>
          <w:szCs w:val="20"/>
          <w:spacing w:val="15"/>
          <w:w w:val="113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13"/>
        </w:rPr>
        <w:t>Medical</w:t>
      </w:r>
      <w:r>
        <w:rPr>
          <w:rFonts w:ascii="Adobe Fangsong Std" w:hAnsi="Adobe Fangsong Std" w:cs="Adobe Fangsong Std" w:eastAsia="Adobe Fangsong Std"/>
          <w:sz w:val="20"/>
          <w:szCs w:val="20"/>
          <w:spacing w:val="14"/>
          <w:w w:val="113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13"/>
        </w:rPr>
        <w:t>Devices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477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  <w:position w:val="-4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  <w:position w:val="-4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classify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  <w:position w:val="-4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en-l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  <w:position w:val="-4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  <w:position w:val="-4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op.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  <w:position w:val="-4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  <w:position w:val="-4"/>
        </w:rPr>
        <w:t>clos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  <w:position w:val="-4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  <w:position w:val="-4"/>
        </w:rPr>
        <w:t>d-l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  <w:position w:val="-4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  <w:position w:val="-4"/>
        </w:rPr>
        <w:t>op</w:t>
      </w:r>
      <w:r>
        <w:rPr>
          <w:rFonts w:ascii="Adobe Fangsong Std" w:hAnsi="Adobe Fangsong Std" w:cs="Adobe Fangsong Std" w:eastAsia="Adobe Fangsong Std"/>
          <w:sz w:val="20"/>
          <w:szCs w:val="20"/>
          <w:spacing w:val="38"/>
          <w:w w:val="93"/>
          <w:position w:val="-4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  <w:position w:val="-4"/>
        </w:rPr>
        <w:t>devi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  <w:position w:val="-4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  <w:position w:val="-4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5"/>
          <w:w w:val="100"/>
          <w:position w:val="-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  <w:position w:val="-4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  <w:position w:val="-4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  <w:position w:val="-4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feedba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organ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Fig.1):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monitors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certain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ariables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thera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17"/>
          <w:w w:val="113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form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energy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pulses,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healt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rate.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Another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example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artificial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pancreas,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monitors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glucose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form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insulin,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glucose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1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2"/>
        </w:rPr>
        <w:t>p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en</w:t>
      </w:r>
      <w:r>
        <w:rPr>
          <w:rFonts w:ascii="Adobe Fangsong Std" w:hAnsi="Adobe Fangsong Std" w:cs="Adobe Fangsong Std" w:eastAsia="Adobe Fangsong Std"/>
          <w:sz w:val="20"/>
          <w:szCs w:val="20"/>
          <w:spacing w:val="4"/>
          <w:w w:val="92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2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op</w:t>
      </w:r>
      <w:r>
        <w:rPr>
          <w:rFonts w:ascii="Adobe Fangsong Std" w:hAnsi="Adobe Fangsong Std" w:cs="Adobe Fangsong Std" w:eastAsia="Adobe Fangsong Std"/>
          <w:sz w:val="20"/>
          <w:szCs w:val="20"/>
          <w:spacing w:val="-1"/>
          <w:w w:val="92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devi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2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18"/>
          <w:w w:val="9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-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other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hand,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either,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(a)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drug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infusion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pump,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measure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ariables: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pre-programmed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non-reacti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e;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(b)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only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measures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sign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deli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3297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case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pressure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monitor.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5" w:after="0" w:line="240" w:lineRule="exact"/>
        <w:ind w:left="975" w:right="852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require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little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ysician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dis-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harge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visit,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ermit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etter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lifes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yle.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Because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they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consta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2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tly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monitoring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ariables,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ermit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timely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complex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n-time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diagnoses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needed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closed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erf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orm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ate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ered,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has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dri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most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iagnosis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func-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tions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are.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life-critical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erification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meth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should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high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confidence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its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correctness.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2"/>
          <w:pgMar w:header="1843" w:footer="626501276" w:top="2040" w:bottom="280" w:left="1720" w:right="1720"/>
          <w:headerReference w:type="even" r:id="rId7"/>
          <w:headerReference w:type="odd" r:id="rId8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44" w:after="0" w:line="135" w:lineRule="exact"/>
        <w:ind w:left="3766" w:right="3977"/>
        <w:jc w:val="center"/>
        <w:rPr>
          <w:rFonts w:ascii="Arial" w:hAnsi="Arial" w:cs="Arial" w:eastAsia="Arial"/>
          <w:sz w:val="12"/>
          <w:szCs w:val="12"/>
        </w:rPr>
      </w:pPr>
      <w:rPr/>
      <w:r>
        <w:rPr/>
        <w:pict>
          <v:shape style="position:absolute;margin-left:138.240005pt;margin-top:-9.452084pt;width:168.839996pt;height:134.639999pt;mso-position-horizontal-relative:page;mso-position-vertical-relative:paragraph;z-index:-865" type="#_x0000_t75">
            <v:imagedata r:id="rId9" o:title=""/>
          </v:shape>
        </w:pict>
      </w:r>
      <w:r>
        <w:rPr>
          <w:rFonts w:ascii="Arial" w:hAnsi="Arial" w:cs="Arial" w:eastAsia="Arial"/>
          <w:sz w:val="12"/>
          <w:szCs w:val="12"/>
          <w:color w:val="1C1C1C"/>
          <w:spacing w:val="0"/>
          <w:w w:val="100"/>
        </w:rPr>
        <w:t>Pacemaker</w:t>
      </w:r>
      <w:r>
        <w:rPr>
          <w:rFonts w:ascii="Arial" w:hAnsi="Arial" w:cs="Arial" w:eastAsia="Arial"/>
          <w:sz w:val="12"/>
          <w:szCs w:val="12"/>
          <w:color w:val="1C1C1C"/>
          <w:spacing w:val="2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1C1C1C"/>
          <w:spacing w:val="0"/>
          <w:w w:val="106"/>
        </w:rPr>
        <w:t>Pulse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40" w:lineRule="auto"/>
        <w:ind w:left="4931" w:right="3157"/>
        <w:jc w:val="center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480.420013pt;margin-top:-55.901047pt;width:.1pt;height:70.2pt;mso-position-horizontal-relative:page;mso-position-vertical-relative:paragraph;z-index:-863" coordorigin="9608,-1118" coordsize="2,1404">
            <v:shape style="position:absolute;left:9608;top:-1118;width:2;height:1404" coordorigin="9608,-1118" coordsize="0,1404" path="m9608,286l9608,-1118e" filled="f" stroked="t" strokeweight=".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1"/>
          <w:szCs w:val="11"/>
          <w:color w:val="1C1C1C"/>
          <w:spacing w:val="0"/>
          <w:w w:val="110"/>
          <w:b/>
          <w:bCs/>
        </w:rPr>
        <w:t>Ventricular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8" w:after="0" w:line="240" w:lineRule="auto"/>
        <w:ind w:left="4947" w:right="3145"/>
        <w:jc w:val="center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1C1C1C"/>
          <w:spacing w:val="0"/>
          <w:w w:val="100"/>
        </w:rPr>
        <w:t>lead</w:t>
      </w:r>
      <w:r>
        <w:rPr>
          <w:rFonts w:ascii="Arial" w:hAnsi="Arial" w:cs="Arial" w:eastAsia="Arial"/>
          <w:sz w:val="12"/>
          <w:szCs w:val="12"/>
          <w:color w:val="1C1C1C"/>
          <w:spacing w:val="1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1C1C1C"/>
          <w:spacing w:val="0"/>
          <w:w w:val="112"/>
        </w:rPr>
        <w:t>signal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6" w:lineRule="exact"/>
        <w:ind w:left="973" w:right="85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18.600006pt;margin-top:-127.44001pt;width:154.440002pt;height:112.32pt;mso-position-horizontal-relative:page;mso-position-vertical-relative:paragraph;z-index:-864" coordorigin="6372,-2549" coordsize="3089,2246">
            <v:shape style="position:absolute;left:6372;top:-2549;width:3089;height:2246" type="#_x0000_t75">
              <v:imagedata r:id="rId10" o:title=""/>
            </v:shape>
            <v:group style="position:absolute;left:6840;top:-515;width:2506;height:2" coordorigin="6840,-515" coordsize="2506,2">
              <v:shape style="position:absolute;left:6840;top:-515;width:2506;height:2" coordorigin="6840,-515" coordsize="2506,0" path="m6840,-515l9346,-515e" filled="f" stroked="t" strokeweight=".3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w w:val="136"/>
        </w:rPr>
        <w:t>Fig.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Pacemaker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2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operating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closed-loop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heart.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leads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ense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cardiac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electrophysiological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activity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inside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</w:rPr>
        <w:t>heart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</w:rPr>
        <w:t>tissue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2"/>
        </w:rPr>
        <w:t>(A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1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52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Atria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2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6"/>
          <w:w w:val="167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Ventricular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0"/>
        </w:rPr>
        <w:t>Sense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0"/>
        </w:rPr>
        <w:t>event)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0"/>
        </w:rPr>
        <w:t>actuate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</w:rPr>
        <w:t>heart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</w:rPr>
        <w:t>(A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19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67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1"/>
        </w:rPr>
        <w:t>Atria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2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67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Ventricular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5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Pacing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event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left="3057" w:right="302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3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3"/>
        </w:rPr>
        <w:t>maintain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4"/>
        </w:rPr>
        <w:t>desired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2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4"/>
        </w:rPr>
        <w:t>heart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4"/>
        </w:rPr>
        <w:t>rate.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3" w:lineRule="auto"/>
        <w:ind w:left="973" w:right="856" w:firstLine="30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Verifying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safety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efficacy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closed-loop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software,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definition,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re­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quires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that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9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device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connected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organ(s)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affecting.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example,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case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pacemaker,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would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heart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living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7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patient.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with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advent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computer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models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physiological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functions,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such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as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those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encom­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passed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Physiome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5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project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presented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later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this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article,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model-based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i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i/>
        </w:rPr>
        <w:t>MBD)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15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closed-loop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medical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devices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presents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efficient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complementary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approaches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8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are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actively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researched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various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disciplines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engineering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5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computer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6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science.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MBD,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device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(or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</w:rPr>
        <w:t>model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thereof)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connected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6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2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"physiological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plant"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interacts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with.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high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confidence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verifi­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cation,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researchers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mean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under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possible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behaviors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physiological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models,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device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correctly.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76" w:lineRule="auto"/>
        <w:ind w:left="973" w:right="849" w:firstLine="30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There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are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major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differences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between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6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modeling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physiology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model­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man-made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systems: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first,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1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physiology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much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more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complex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well­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understood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than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7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man-made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systems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like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cars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airplanes,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spans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several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scales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from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molecular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entire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human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body.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Secondly,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variability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be­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tween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humans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orders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magnitude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larger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than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that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6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between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cars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coming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assembly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line.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Using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pacemaker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example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closed-loop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device,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9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8"/>
        </w:rPr>
        <w:t>heart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9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</w:rPr>
        <w:t>organ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modeled,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present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several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challenges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early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results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model-based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</w:rPr>
        <w:t>verification.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exact"/>
        <w:ind w:left="975" w:right="3461"/>
        <w:jc w:val="both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2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 </w:t>
      </w:r>
      <w:r>
        <w:rPr>
          <w:rFonts w:ascii="Adobe Fangsong Std" w:hAnsi="Adobe Fangsong Std" w:cs="Adobe Fangsong Std" w:eastAsia="Adobe Fangsong Std"/>
          <w:sz w:val="24"/>
          <w:szCs w:val="24"/>
          <w:spacing w:val="5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0"/>
          <w:position w:val="-2"/>
        </w:rPr>
        <w:t>Life-critical</w:t>
      </w:r>
      <w:r>
        <w:rPr>
          <w:rFonts w:ascii="Adobe Fangsong Std" w:hAnsi="Adobe Fangsong Std" w:cs="Adobe Fangsong Std" w:eastAsia="Adobe Fangsong Std"/>
          <w:sz w:val="24"/>
          <w:szCs w:val="24"/>
          <w:spacing w:val="41"/>
          <w:w w:val="11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0"/>
          <w:position w:val="-2"/>
        </w:rPr>
        <w:t>Closed-l</w:t>
      </w:r>
      <w:r>
        <w:rPr>
          <w:rFonts w:ascii="Adobe Fangsong Std" w:hAnsi="Adobe Fangsong Std" w:cs="Adobe Fangsong Std" w:eastAsia="Adobe Fangsong Std"/>
          <w:sz w:val="24"/>
          <w:szCs w:val="24"/>
          <w:spacing w:val="9"/>
          <w:w w:val="11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0"/>
          <w:position w:val="-2"/>
        </w:rPr>
        <w:t>op</w:t>
      </w:r>
      <w:r>
        <w:rPr>
          <w:rFonts w:ascii="Adobe Fangsong Std" w:hAnsi="Adobe Fangsong Std" w:cs="Adobe Fangsong Std" w:eastAsia="Adobe Fangsong Std"/>
          <w:sz w:val="24"/>
          <w:szCs w:val="24"/>
          <w:spacing w:val="2"/>
          <w:w w:val="11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3"/>
          <w:position w:val="-2"/>
        </w:rPr>
        <w:t>Sof</w:t>
      </w:r>
      <w:r>
        <w:rPr>
          <w:rFonts w:ascii="Adobe Fangsong Std" w:hAnsi="Adobe Fangsong Std" w:cs="Adobe Fangsong Std" w:eastAsia="Adobe Fangsong Std"/>
          <w:sz w:val="24"/>
          <w:szCs w:val="24"/>
          <w:spacing w:val="-7"/>
          <w:w w:val="113"/>
          <w:position w:val="-2"/>
        </w:rPr>
        <w:t>t</w:t>
      </w:r>
      <w:r>
        <w:rPr>
          <w:rFonts w:ascii="Adobe Fangsong Std" w:hAnsi="Adobe Fangsong Std" w:cs="Adobe Fangsong Std" w:eastAsia="Adobe Fangsong Std"/>
          <w:sz w:val="24"/>
          <w:szCs w:val="24"/>
          <w:spacing w:val="-7"/>
          <w:w w:val="107"/>
          <w:position w:val="-2"/>
        </w:rPr>
        <w:t>w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7"/>
          <w:position w:val="-2"/>
        </w:rPr>
        <w:t>are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ecialized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uscle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pumps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xygenated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rest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four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up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called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left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called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left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hronized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ecti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healt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resting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adult,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60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100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(ea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eat).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trolled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taneous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lectric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olarization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43" w:lineRule="exact"/>
        <w:ind w:left="975" w:right="859"/>
        <w:jc w:val="both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regularl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taneous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curre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origi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nates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6"/>
        </w:rPr>
        <w:t>Sino-</w:t>
      </w:r>
      <w:r>
        <w:rPr>
          <w:rFonts w:ascii="Adobe Fangsong Std" w:hAnsi="Adobe Fangsong Std" w:cs="Adobe Fangsong Std" w:eastAsia="Adobe Fangsong Std"/>
          <w:sz w:val="20"/>
          <w:szCs w:val="20"/>
          <w:spacing w:val="-5"/>
          <w:w w:val="106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2"/>
        </w:rPr>
        <w:t>trial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(SA)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4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n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propagates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throughout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atria,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au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7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act.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then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propagates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wn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les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along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5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ell-defined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causing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turn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natural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heart.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3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Under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certain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diseased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conditions,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rops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what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needed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adequate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called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b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ady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dia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drop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abnormalities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elec-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trical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system,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commended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treatme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near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collar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sh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9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wn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Fig.1,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has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leads: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connects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other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650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9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tricle.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leads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act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oth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sensors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effectors: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if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senses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missing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spi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either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lead,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indicati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miss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traction,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will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send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signal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corres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onding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traction,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acting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artificial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algorithms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-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detecting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missed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eats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complex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impleme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runs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itself.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difficul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erforming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dete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rom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great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2"/>
          <w:w w:val="108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ariabili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rates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indeed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within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single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across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time.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More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1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er,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ecause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limited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sensing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activi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through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7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leads,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differe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phenomena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manifest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thems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ide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tically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pace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er,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aki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detection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harder.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Endless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8"/>
          <w:w w:val="114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4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4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ycardia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(E</w:t>
      </w:r>
      <w:r>
        <w:rPr>
          <w:rFonts w:ascii="Chaparral Pro" w:hAnsi="Chaparral Pro" w:cs="Chaparral Pro" w:eastAsia="Chaparral Pro"/>
          <w:sz w:val="20"/>
          <w:szCs w:val="20"/>
          <w:spacing w:val="-18"/>
          <w:w w:val="114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T),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1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bigui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causes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actually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indu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dangerously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</w:t>
      </w:r>
      <w:r>
        <w:rPr>
          <w:rFonts w:ascii="Chaparral Pro" w:hAnsi="Chaparral Pro" w:cs="Chaparral Pro" w:eastAsia="Chaparral Pro"/>
          <w:sz w:val="20"/>
          <w:szCs w:val="20"/>
          <w:spacing w:val="-10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rates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(ta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ycard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ia),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ould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arisen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erating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wn.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example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adverse</w:t>
      </w:r>
      <w:r>
        <w:rPr>
          <w:rFonts w:ascii="Adobe Fangsong Std" w:hAnsi="Adobe Fangsong Std" w:cs="Adobe Fangsong Std" w:eastAsia="Adobe Fangsong Std"/>
          <w:sz w:val="20"/>
          <w:szCs w:val="20"/>
          <w:spacing w:val="-2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clos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d-l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op</w:t>
      </w:r>
      <w:r>
        <w:rPr>
          <w:rFonts w:ascii="Adobe Fangsong Std" w:hAnsi="Adobe Fangsong Std" w:cs="Adobe Fangsong Std" w:eastAsia="Adobe Fangsong Std"/>
          <w:sz w:val="20"/>
          <w:szCs w:val="20"/>
          <w:spacing w:val="28"/>
          <w:w w:val="93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96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7"/>
        </w:rPr>
        <w:t>ondition</w:t>
      </w:r>
      <w:r>
        <w:rPr>
          <w:rFonts w:ascii="Adobe Fangsong Std" w:hAnsi="Adobe Fangsong Std" w:cs="Adobe Fangsong Std" w:eastAsia="Adobe Fangsong Std"/>
          <w:sz w:val="20"/>
          <w:szCs w:val="20"/>
          <w:spacing w:val="-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: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dangerous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situation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arises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result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inte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action</w:t>
      </w:r>
      <w:r>
        <w:rPr>
          <w:rFonts w:ascii="Adobe Fangsong Std" w:hAnsi="Adobe Fangsong Std" w:cs="Adobe Fangsong Std" w:eastAsia="Adobe Fangsong Std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erification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eal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-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hence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2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3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alidation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enable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early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affordable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alidation.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4"/>
          <w:pgMar w:header="1843" w:footer="626501276" w:top="2040" w:bottom="280" w:left="1720" w:right="1720"/>
          <w:headerReference w:type="even" r:id="rId11"/>
          <w:headerReference w:type="odd" r:id="rId12"/>
          <w:pgSz w:w="12240" w:h="1584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exact"/>
        <w:ind w:left="975" w:right="3018"/>
        <w:jc w:val="both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3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 </w:t>
      </w:r>
      <w:r>
        <w:rPr>
          <w:rFonts w:ascii="Adobe Fangsong Std" w:hAnsi="Adobe Fangsong Std" w:cs="Adobe Fangsong Std" w:eastAsia="Adobe Fangsong Std"/>
          <w:sz w:val="24"/>
          <w:szCs w:val="24"/>
          <w:spacing w:val="5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8"/>
          <w:position w:val="-2"/>
        </w:rPr>
        <w:t>Ch</w:t>
      </w:r>
      <w:r>
        <w:rPr>
          <w:rFonts w:ascii="Adobe Fangsong Std" w:hAnsi="Adobe Fangsong Std" w:cs="Adobe Fangsong Std" w:eastAsia="Adobe Fangsong Std"/>
          <w:sz w:val="24"/>
          <w:szCs w:val="24"/>
          <w:spacing w:val="9"/>
          <w:w w:val="108"/>
          <w:position w:val="-2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8"/>
          <w:position w:val="-2"/>
        </w:rPr>
        <w:t>osing</w:t>
      </w:r>
      <w:r>
        <w:rPr>
          <w:rFonts w:ascii="Adobe Fangsong Std" w:hAnsi="Adobe Fangsong Std" w:cs="Adobe Fangsong Std" w:eastAsia="Adobe Fangsong Std"/>
          <w:sz w:val="24"/>
          <w:szCs w:val="24"/>
          <w:spacing w:val="25"/>
          <w:w w:val="108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24"/>
          <w:szCs w:val="24"/>
          <w:spacing w:val="6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  <w:position w:val="-2"/>
        </w:rPr>
        <w:t>rig</w:t>
      </w:r>
      <w:r>
        <w:rPr>
          <w:rFonts w:ascii="Adobe Fangsong Std" w:hAnsi="Adobe Fangsong Std" w:cs="Adobe Fangsong Std" w:eastAsia="Adobe Fangsong Std"/>
          <w:sz w:val="24"/>
          <w:szCs w:val="24"/>
          <w:spacing w:val="-8"/>
          <w:w w:val="112"/>
          <w:position w:val="-2"/>
        </w:rPr>
        <w:t>h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  <w:position w:val="-2"/>
        </w:rPr>
        <w:t>t</w:t>
      </w:r>
      <w:r>
        <w:rPr>
          <w:rFonts w:ascii="Adobe Fangsong Std" w:hAnsi="Adobe Fangsong Std" w:cs="Adobe Fangsong Std" w:eastAsia="Adobe Fangsong Std"/>
          <w:sz w:val="24"/>
          <w:szCs w:val="24"/>
          <w:spacing w:val="17"/>
          <w:w w:val="112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24"/>
          <w:szCs w:val="24"/>
          <w:spacing w:val="8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del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for</w:t>
      </w:r>
      <w:r>
        <w:rPr>
          <w:rFonts w:ascii="Adobe Fangsong Std" w:hAnsi="Adobe Fangsong Std" w:cs="Adobe Fangsong Std" w:eastAsia="Adobe Fangsong Std"/>
          <w:sz w:val="24"/>
          <w:szCs w:val="24"/>
          <w:spacing w:val="4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24"/>
          <w:szCs w:val="24"/>
          <w:spacing w:val="6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1"/>
          <w:position w:val="-2"/>
        </w:rPr>
        <w:t>job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differe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nds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range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applicatio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5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7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ws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four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deling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approa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emphasize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electric,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hanical,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cellular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fluid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cardiac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nction.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approa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empl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4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million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finite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100,000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ordinary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differe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equations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descri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dyn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ics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eral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hours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1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ulate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single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cardiac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cycle.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43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Ce</w:t>
      </w:r>
      <w:r>
        <w:rPr>
          <w:rFonts w:ascii="Adobe Fangsong Std" w:hAnsi="Adobe Fangsong Std" w:cs="Adobe Fangsong Std" w:eastAsia="Adobe Fangsong Std"/>
          <w:sz w:val="20"/>
          <w:szCs w:val="20"/>
          <w:spacing w:val="10"/>
          <w:w w:val="100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lular</w:t>
      </w:r>
      <w:r>
        <w:rPr>
          <w:rFonts w:ascii="Adobe Fangsong Std" w:hAnsi="Adobe Fangsong Std" w:cs="Adobe Fangsong Std" w:eastAsia="Adobe Fangsong Std"/>
          <w:sz w:val="20"/>
          <w:szCs w:val="20"/>
          <w:spacing w:val="2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s</w:t>
      </w:r>
      <w:r>
        <w:rPr>
          <w:rFonts w:ascii="Adobe Fangsong Std" w:hAnsi="Adobe Fangsong Std" w:cs="Adobe Fangsong Std" w:eastAsia="Adobe Fangsong Std"/>
          <w:sz w:val="20"/>
          <w:szCs w:val="20"/>
          <w:spacing w:val="-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descri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spread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o-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(i.e.,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oltages)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moleculo-cellular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[5].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cellular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l,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harged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ions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out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cardiac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cell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onsible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hange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oltage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across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cell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brane.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Cellular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activi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6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activi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across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ion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hannels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affect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relation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elec-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trical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viors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tissue,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ell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study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drug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therapies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affect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ion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pro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3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erties.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-5"/>
          <w:w w:val="100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natomi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2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dels</w:t>
      </w:r>
      <w:r>
        <w:rPr>
          <w:rFonts w:ascii="Adobe Fangsong Std" w:hAnsi="Adobe Fangsong Std" w:cs="Adobe Fangsong Std" w:eastAsia="Adobe Fangsong Std"/>
          <w:sz w:val="20"/>
          <w:szCs w:val="20"/>
          <w:spacing w:val="-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using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imaging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hnologies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MRI,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seek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re-create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detailed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anatomical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ructures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tations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distribution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scar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tissue.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structures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affect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heart’s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2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er-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ation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determining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uscle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traction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difying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eed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paths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throu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ghout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heart.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anatomical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vide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foundation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whole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next.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also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certain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artificial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al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Whole</w:t>
      </w:r>
      <w:r>
        <w:rPr>
          <w:rFonts w:ascii="Adobe Fangsong Std" w:hAnsi="Adobe Fangsong Std" w:cs="Adobe Fangsong Std" w:eastAsia="Adobe Fangsong Std"/>
          <w:sz w:val="20"/>
          <w:szCs w:val="20"/>
          <w:spacing w:val="-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h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art</w:t>
      </w:r>
      <w:r>
        <w:rPr>
          <w:rFonts w:ascii="Adobe Fangsong Std" w:hAnsi="Adobe Fangsong Std" w:cs="Adobe Fangsong Std" w:eastAsia="Adobe Fangsong Std"/>
          <w:sz w:val="20"/>
          <w:szCs w:val="20"/>
          <w:spacing w:val="9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dels</w:t>
      </w:r>
      <w:r>
        <w:rPr>
          <w:rFonts w:ascii="Adobe Fangsong Std" w:hAnsi="Adobe Fangsong Std" w:cs="Adobe Fangsong Std" w:eastAsia="Adobe Fangsong Std"/>
          <w:sz w:val="20"/>
          <w:szCs w:val="20"/>
          <w:spacing w:val="-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uum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ximation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cellular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3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propagation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structure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obtained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anatomical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dels.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Resear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arti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al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Differe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Equations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activi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0"/>
        </w:rPr>
        <w:t>whole</w:t>
      </w:r>
      <w:r>
        <w:rPr>
          <w:rFonts w:ascii="Adobe Fangsong Std" w:hAnsi="Adobe Fangsong Std" w:cs="Adobe Fangsong Std" w:eastAsia="Adobe Fangsong Std"/>
          <w:sz w:val="20"/>
          <w:szCs w:val="20"/>
          <w:spacing w:val="32"/>
          <w:w w:val="9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h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art</w:t>
      </w:r>
      <w:r>
        <w:rPr>
          <w:rFonts w:ascii="Adobe Fangsong Std" w:hAnsi="Adobe Fangsong Std" w:cs="Adobe Fangsong Std" w:eastAsia="Adobe Fangsong Std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analyze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hanisms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arious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ythmias.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Resear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Johns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Hopkins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[6]</w:t>
      </w:r>
      <w:r>
        <w:rPr>
          <w:rFonts w:ascii="Chaparral Pro" w:hAnsi="Chaparral Pro" w:cs="Chaparral Pro" w:eastAsia="Chaparral Pro"/>
          <w:sz w:val="20"/>
          <w:szCs w:val="20"/>
          <w:spacing w:val="-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further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predict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ythmias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therapies.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6"/>
        </w:rPr>
        <w:t>el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96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6"/>
        </w:rPr>
        <w:t>ct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96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6"/>
        </w:rPr>
        <w:t>o-m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96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6"/>
        </w:rPr>
        <w:t>chani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96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6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25"/>
          <w:w w:val="96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dels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1223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help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effects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differe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ythmias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5"/>
        </w:rPr>
        <w:t>fl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5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w.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El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ct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o-Physiol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gi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1"/>
        </w:rPr>
        <w:t>(EP)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2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help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study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pro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3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erties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3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generation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propagation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signals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through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system,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accurately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diagnose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most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ythmia.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previous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built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cellular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up,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cedure,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amenable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del</w:t>
      </w:r>
      <w:r>
        <w:rPr>
          <w:rFonts w:ascii="Adobe Fangsong Std" w:hAnsi="Adobe Fangsong Std" w:cs="Adobe Fangsong Std" w:eastAsia="Adobe Fangsong Std"/>
          <w:sz w:val="20"/>
          <w:szCs w:val="20"/>
          <w:spacing w:val="-1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ch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cking</w:t>
      </w:r>
      <w:r>
        <w:rPr>
          <w:rFonts w:ascii="Adobe Fangsong Std" w:hAnsi="Adobe Fangsong Std" w:cs="Adobe Fangsong Std" w:eastAsia="Adobe Fangsong Std"/>
          <w:sz w:val="20"/>
          <w:szCs w:val="20"/>
          <w:spacing w:val="-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[1],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erful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erification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hnique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pioneered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semi-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conductor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industr</w:t>
      </w:r>
      <w:r>
        <w:rPr>
          <w:rFonts w:ascii="Chaparral Pro" w:hAnsi="Chaparral Pro" w:cs="Chaparral Pro" w:eastAsia="Chaparral Pro"/>
          <w:sz w:val="20"/>
          <w:szCs w:val="20"/>
          <w:spacing w:val="-15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common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meth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diagnose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ythmias: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ysician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inserts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catheters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t’s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throu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gh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eins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asur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activi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around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lectr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ysician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uses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p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atterns</w:t>
      </w:r>
      <w:r>
        <w:rPr>
          <w:rFonts w:ascii="Adobe Fangsong Std" w:hAnsi="Adobe Fangsong Std" w:cs="Adobe Fangsong Std" w:eastAsia="Adobe Fangsong Std"/>
          <w:sz w:val="20"/>
          <w:szCs w:val="20"/>
          <w:spacing w:val="-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activi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its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timing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haracteristics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diagnose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heart’s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particular,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timing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parameters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ac-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tissue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region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rest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refractory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measured,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abnormal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paths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detect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4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[2],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resear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ennsyl</w:t>
      </w:r>
      <w:r>
        <w:rPr>
          <w:rFonts w:ascii="Chaparral Pro" w:hAnsi="Chaparral Pro" w:cs="Chaparral Pro" w:eastAsia="Chaparral Pro"/>
          <w:sz w:val="20"/>
          <w:szCs w:val="20"/>
          <w:spacing w:val="-10"/>
          <w:w w:val="105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ania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based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testing.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Since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ly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oks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timing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input,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eeks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correct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1" w:right="83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139.039444pt;margin-top:62.599823pt;width:70.22941pt;height:108.464711pt;mso-position-horizontal-relative:page;mso-position-vertical-relative:paragraph;z-index:-860" type="#_x0000_t75">
            <v:imagedata r:id="rId13" o:title=""/>
          </v:shape>
        </w:pic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Cellular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Model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019" w:right="-5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Anatomical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Model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70.473328pt;margin-top:-99.121964pt;width:83.563235pt;height:99.231315pt;mso-position-horizontal-relative:page;mso-position-vertical-relative:paragraph;z-index:-861" type="#_x0000_t75">
            <v:imagedata r:id="rId14" o:title=""/>
          </v:shape>
        </w:pic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Electrophysiology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Model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Electro-mechanical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</w:rPr>
        <w:t>Model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pgMar w:header="1843" w:footer="626501276" w:top="2040" w:bottom="280" w:left="1720" w:right="1720"/>
          <w:pgSz w:w="12240" w:h="15840"/>
          <w:cols w:num="2" w:equalWidth="0">
            <w:col w:w="2690" w:space="2761"/>
            <w:col w:w="3349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862" coordorigin="0,0" coordsize="12240,15840">
            <v:shape style="position:absolute;left:7286;top:4855;width:2043;height:1977" type="#_x0000_t75">
              <v:imagedata r:id="rId15" o:title=""/>
            </v:shape>
            <v:shape style="position:absolute;left:4405;top:3057;width:2656;height:3155" type="#_x0000_t75">
              <v:imagedata r:id="rId16" o:title=""/>
            </v:shape>
            <v:group style="position:absolute;left:4248;top:5058;width:574;height:532" coordorigin="4248,5058" coordsize="574,532">
              <v:shape style="position:absolute;left:4248;top:5058;width:574;height:532" coordorigin="4248,5058" coordsize="574,532" path="m4259,5394l4248,5579,4433,5590,4390,5541,4500,5443,4303,5443,4259,5394e" filled="t" fillcolor="#6CACDD" stroked="f">
                <v:path arrowok="t"/>
                <v:fill/>
              </v:shape>
              <v:shape style="position:absolute;left:4248;top:5058;width:574;height:532" coordorigin="4248,5058" coordsize="574,532" path="m4735,5058l4303,5443,4500,5443,4822,5156,4735,5058e" filled="t" fillcolor="#6CACDD" stroked="f">
                <v:path arrowok="t"/>
                <v:fill/>
              </v:shape>
            </v:group>
            <v:group style="position:absolute;left:4299;top:3941;width:562;height:304" coordorigin="4299,3941" coordsize="562,304">
              <v:shape style="position:absolute;left:4299;top:3941;width:562;height:304" coordorigin="4299,3941" coordsize="562,304" path="m4549,3941l4299,3941,4792,4245,4860,4133,4549,3941e" filled="t" fillcolor="#6CACDD" stroked="f">
                <v:path arrowok="t"/>
                <v:fill/>
              </v:shape>
            </v:group>
            <v:group style="position:absolute;left:4221;top:3774;width:328;height:223" coordorigin="4221,3774" coordsize="328,223">
              <v:shape style="position:absolute;left:4221;top:3774;width:328;height:223" coordorigin="4221,3774" coordsize="328,223" path="m4402,3774l4221,3817,4264,3997,4299,3941,4549,3941,4367,3830,4402,3774e" filled="t" fillcolor="#6CACDD" stroked="f">
                <v:path arrowok="t"/>
                <v:fill/>
              </v:shape>
            </v:group>
            <v:group style="position:absolute;left:6669;top:3785;width:583;height:525" coordorigin="6669,3785" coordsize="583,525">
              <v:shape style="position:absolute;left:6669;top:3785;width:583;height:525" coordorigin="6669,3785" coordsize="583,525" path="m7067,3785l7110,3835,6669,4210,6754,4310,7195,3935,7241,3935,7252,3800,7067,3785e" filled="t" fillcolor="#6CACDD" stroked="f">
                <v:path arrowok="t"/>
                <v:fill/>
              </v:shape>
            </v:group>
            <v:group style="position:absolute;left:7195;top:3935;width:47;height:50" coordorigin="7195,3935" coordsize="47,50">
              <v:shape style="position:absolute;left:7195;top:3935;width:47;height:50" coordorigin="7195,3935" coordsize="47,50" path="m7241,3935l7195,3935,7237,3985,7241,3935e" filled="t" fillcolor="#6CACDD" stroked="f">
                <v:path arrowok="t"/>
                <v:fill/>
              </v:shape>
            </v:group>
            <v:group style="position:absolute;left:6713;top:5202;width:650;height:458" coordorigin="6713,5202" coordsize="650,458">
              <v:shape style="position:absolute;left:6713;top:5202;width:650;height:458" coordorigin="6713,5202" coordsize="650,458" path="m6778,5202l6713,5316,7216,5602,7183,5659,7362,5610,7329,5488,7281,5488,6778,5202e" filled="t" fillcolor="#6CACDD" stroked="f">
                <v:path arrowok="t"/>
                <v:fill/>
              </v:shape>
            </v:group>
            <v:group style="position:absolute;left:7281;top:5431;width:48;height:57" coordorigin="7281,5431" coordsize="48,57">
              <v:shape style="position:absolute;left:7281;top:5431;width:48;height:57" coordorigin="7281,5431" coordsize="48,57" path="m7313,5431l7281,5488,7329,5488,7313,5431e" filled="t" fillcolor="#6CACDD" stroked="f">
                <v:path arrowok="t"/>
                <v:fill/>
              </v:shape>
              <v:shape style="position:absolute;left:2697;top:2323;width:1761;height:1020" type="#_x0000_t75">
                <v:imagedata r:id="rId17" o:title=""/>
              </v:shape>
            </v:group>
            <w10:wrap type="none"/>
          </v:group>
        </w:pict>
      </w:r>
      <w:r>
        <w:rPr>
          <w:sz w:val="26"/>
          <w:szCs w:val="26"/>
        </w:rPr>
      </w:r>
    </w:p>
    <w:p>
      <w:pPr>
        <w:spacing w:before="0" w:after="0" w:line="216" w:lineRule="exact"/>
        <w:ind w:left="2334" w:right="2247"/>
        <w:jc w:val="center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26"/>
          <w:position w:val="-2"/>
        </w:rPr>
        <w:t>Fig.</w:t>
      </w:r>
      <w:r>
        <w:rPr>
          <w:rFonts w:ascii="Adobe Fangsong Std" w:hAnsi="Adobe Fangsong Std" w:cs="Adobe Fangsong Std" w:eastAsia="Adobe Fangsong Std"/>
          <w:sz w:val="18"/>
          <w:szCs w:val="18"/>
          <w:spacing w:val="-28"/>
          <w:w w:val="126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2.</w:t>
      </w:r>
      <w:r>
        <w:rPr>
          <w:rFonts w:ascii="Adobe Fangsong Std" w:hAnsi="Adobe Fangsong Std" w:cs="Adobe Fangsong Std" w:eastAsia="Adobe Fangsong Std"/>
          <w:sz w:val="18"/>
          <w:szCs w:val="18"/>
          <w:spacing w:val="2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18"/>
          <w:szCs w:val="18"/>
          <w:spacing w:val="5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delling</w:t>
      </w:r>
      <w:r>
        <w:rPr>
          <w:rFonts w:ascii="Adobe Fangsong Std" w:hAnsi="Adobe Fangsong Std" w:cs="Adobe Fangsong Std" w:eastAsia="Adobe Fangsong Std"/>
          <w:sz w:val="18"/>
          <w:szCs w:val="18"/>
          <w:spacing w:val="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differe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</w:t>
      </w:r>
      <w:r>
        <w:rPr>
          <w:rFonts w:ascii="Adobe Fangsong Std" w:hAnsi="Adobe Fangsong Std" w:cs="Adobe Fangsong Std" w:eastAsia="Adobe Fangsong Std"/>
          <w:sz w:val="18"/>
          <w:szCs w:val="18"/>
          <w:spacing w:val="-9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phenomena</w:t>
      </w:r>
      <w:r>
        <w:rPr>
          <w:rFonts w:ascii="Adobe Fangsong Std" w:hAnsi="Adobe Fangsong Std" w:cs="Adobe Fangsong Std" w:eastAsia="Adobe Fangsong Std"/>
          <w:sz w:val="18"/>
          <w:szCs w:val="18"/>
          <w:spacing w:val="-1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in</w:t>
      </w:r>
      <w:r>
        <w:rPr>
          <w:rFonts w:ascii="Adobe Fangsong Std" w:hAnsi="Adobe Fangsong Std" w:cs="Adobe Fangsong Std" w:eastAsia="Adobe Fangsong Std"/>
          <w:sz w:val="18"/>
          <w:szCs w:val="18"/>
          <w:spacing w:val="13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heart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activi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select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tissue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heart.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ecialized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tissue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98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generates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deled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finite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timed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43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n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</w:t>
      </w:r>
      <w:r>
        <w:rPr>
          <w:rFonts w:ascii="Adobe Fangsong Std" w:hAnsi="Adobe Fangsong Std" w:cs="Adobe Fangsong Std" w:eastAsia="Adobe Fangsong Std"/>
          <w:sz w:val="20"/>
          <w:szCs w:val="20"/>
          <w:spacing w:val="-5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automaton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gnal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generation,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rans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sion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uctures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22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de.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tissue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abstracted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ariable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path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automata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98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automata.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Differe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deled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arying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connectivi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note/path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their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parameters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3.(b)).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More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1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er,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plied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represe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external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acti</w:t>
      </w:r>
      <w:r>
        <w:rPr>
          <w:rFonts w:ascii="Chaparral Pro" w:hAnsi="Chaparral Pro" w:cs="Chaparral Pro" w:eastAsia="Chaparral Pro"/>
          <w:sz w:val="20"/>
          <w:szCs w:val="20"/>
          <w:spacing w:val="-10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signal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automata.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alidated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ysicians,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are.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7" w:after="0" w:line="181" w:lineRule="exact"/>
        <w:ind w:right="1104"/>
        <w:jc w:val="right"/>
        <w:tabs>
          <w:tab w:pos="11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w w:val="103"/>
          <w:b/>
          <w:bCs/>
        </w:rPr>
        <w:t>AS</w:t>
      </w:r>
      <w:r>
        <w:rPr>
          <w:rFonts w:ascii="Arial" w:hAnsi="Arial" w:cs="Arial" w:eastAsia="Arial"/>
          <w:sz w:val="16"/>
          <w:szCs w:val="16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3"/>
          <w:b/>
          <w:bCs/>
        </w:rPr>
        <w:t>AS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3" w:after="0" w:line="158" w:lineRule="exact"/>
        <w:ind w:left="106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SA</w:t>
      </w:r>
      <w:r>
        <w:rPr>
          <w:rFonts w:ascii="Arial" w:hAnsi="Arial" w:cs="Arial" w:eastAsia="Arial"/>
          <w:sz w:val="14"/>
          <w:szCs w:val="14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1"/>
          <w:b/>
          <w:bCs/>
        </w:rPr>
        <w:t>node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43" w:after="0" w:line="240" w:lineRule="auto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spacing w:val="-11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V</w:t>
      </w:r>
      <w:r>
        <w:rPr>
          <w:rFonts w:ascii="Arial" w:hAnsi="Arial" w:cs="Arial" w:eastAsia="Arial"/>
          <w:sz w:val="14"/>
          <w:szCs w:val="1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1"/>
          <w:b/>
          <w:bCs/>
        </w:rPr>
        <w:t>node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81" w:lineRule="exact"/>
        <w:ind w:right="-20"/>
        <w:jc w:val="left"/>
        <w:tabs>
          <w:tab w:pos="11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  <w:b/>
          <w:bCs/>
        </w:rPr>
        <w:t>VS</w:t>
      </w:r>
      <w:r>
        <w:rPr>
          <w:rFonts w:ascii="Arial" w:hAnsi="Arial" w:cs="Arial" w:eastAsia="Arial"/>
          <w:sz w:val="16"/>
          <w:szCs w:val="16"/>
          <w:spacing w:val="-38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3"/>
          <w:b/>
          <w:bCs/>
        </w:rPr>
        <w:t>VS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  <w:cols w:num="2" w:equalWidth="0">
            <w:col w:w="2372" w:space="3972"/>
            <w:col w:w="2456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859" coordorigin="0,0" coordsize="12240,15840">
            <v:shape style="position:absolute;left:2972;top:6030;width:2153;height:2366" type="#_x0000_t75">
              <v:imagedata r:id="rId18" o:title=""/>
            </v:shape>
            <v:group style="position:absolute;left:5847;top:6656;width:228;height:228" coordorigin="5847,6656" coordsize="228,228">
              <v:shape style="position:absolute;left:5847;top:6656;width:228;height:228" coordorigin="5847,6656" coordsize="228,228" path="m5959,6656l5896,6676,5856,6726,5847,6770,5847,6775,5868,6836,5919,6876,5965,6884,5987,6882,6043,6850,6073,6791,6075,6768,6072,6745,6040,6689,5982,6659,5959,6656e" filled="t" fillcolor="#FF2600" stroked="f">
                <v:path arrowok="t"/>
                <v:fill/>
              </v:shape>
            </v:group>
            <v:group style="position:absolute;left:5847;top:6656;width:3765;height:2212" coordorigin="5847,6656" coordsize="3765,2212">
              <v:shape style="position:absolute;left:5847;top:6656;width:3765;height:2212" coordorigin="5847,6656" coordsize="3765,2212" path="m9180,8869l9612,8526e" filled="f" stroked="t" strokeweight="48.541967pt" strokecolor="#5185AC">
                <v:path arrowok="t"/>
              </v:shape>
            </v:group>
            <v:group style="position:absolute;left:6075;top:7150;width:228;height:228" coordorigin="6075,7150" coordsize="228,228">
              <v:shape style="position:absolute;left:6075;top:7150;width:228;height:228" coordorigin="6075,7150" coordsize="228,228" path="m6187,7150l6124,7170,6084,7220,6075,7264,6075,7268,6096,7330,6147,7369,6193,7378,6215,7375,6271,7343,6301,7284,6303,7261,6300,7238,6268,7182,6211,7152,6187,7150e" filled="t" fillcolor="#6CACDD" stroked="f">
                <v:path arrowok="t"/>
                <v:fill/>
              </v:shape>
            </v:group>
            <v:group style="position:absolute;left:6189;top:7643;width:228;height:228" coordorigin="6189,7643" coordsize="228,228">
              <v:shape style="position:absolute;left:6189;top:7643;width:228;height:228" coordorigin="6189,7643" coordsize="228,228" path="m6301,7643l6238,7663,6198,7713,6189,7757,6189,7761,6210,7823,6261,7862,6307,7871,6329,7868,6385,7836,6415,7778,6417,7754,6414,7732,6382,7675,6325,7645,6301,7643e" filled="t" fillcolor="#6CACDD" stroked="f">
                <v:path arrowok="t"/>
                <v:fill/>
              </v:shape>
            </v:group>
            <v:group style="position:absolute;left:6510;top:7458;width:228;height:228" coordorigin="6510,7458" coordsize="228,228">
              <v:shape style="position:absolute;left:6510;top:7458;width:228;height:228" coordorigin="6510,7458" coordsize="228,228" path="m6623,7458l6560,7478,6519,7528,6510,7572,6510,7577,6531,7638,6582,7678,6628,7686,6650,7683,6706,7651,6736,7593,6738,7570,6735,7547,6704,7491,6646,7461,6623,7458e" filled="t" fillcolor="#6CACDD" stroked="f">
                <v:path arrowok="t"/>
                <v:fill/>
              </v:shape>
            </v:group>
            <v:group style="position:absolute;left:5397;top:7145;width:228;height:228" coordorigin="5397,7145" coordsize="228,228">
              <v:shape style="position:absolute;left:5397;top:7145;width:228;height:228" coordorigin="5397,7145" coordsize="228,228" path="m5509,7145l5446,7165,5406,7215,5397,7259,5397,7264,5418,7325,5469,7365,5515,7373,5537,7370,5593,7338,5623,7280,5625,7256,5622,7234,5590,7178,5532,7147,5509,7145e" filled="t" fillcolor="#6CACDD" stroked="f">
                <v:path arrowok="t"/>
                <v:fill/>
              </v:shape>
            </v:group>
            <v:group style="position:absolute;left:5397;top:7145;width:4215;height:1723" coordorigin="5397,7145" coordsize="4215,1723">
              <v:shape style="position:absolute;left:5397;top:7145;width:4215;height:1723" coordorigin="5397,7145" coordsize="4215,1723" path="m9365,8869l9612,8702e" filled="f" stroked="t" strokeweight="48.541967pt" strokecolor="#5185AC">
                <v:path arrowok="t"/>
              </v:shape>
            </v:group>
            <v:group style="position:absolute;left:6744;top:6787;width:228;height:228" coordorigin="6744,6787" coordsize="228,228">
              <v:shape style="position:absolute;left:6744;top:6787;width:228;height:228" coordorigin="6744,6787" coordsize="228,228" path="m6856,6787l6793,6807,6753,6857,6744,6901,6744,6905,6765,6967,6816,7006,6862,7015,6884,7012,6940,6980,6970,6922,6972,6898,6969,6876,6937,6819,6880,6789,6856,6787e" filled="t" fillcolor="#6CACDD" stroked="f">
                <v:path arrowok="t"/>
                <v:fill/>
              </v:shape>
            </v:group>
            <v:group style="position:absolute;left:6391;top:8104;width:228;height:228" coordorigin="6391,8104" coordsize="228,228">
              <v:shape style="position:absolute;left:6391;top:8104;width:228;height:228" coordorigin="6391,8104" coordsize="228,228" path="m6504,8104l6441,8124,6400,8174,6391,8218,6391,8223,6413,8284,6464,8324,6509,8332,6531,8329,6587,8297,6617,8239,6619,8216,6617,8193,6585,8137,6527,8106,6504,8104e" filled="t" fillcolor="#6CACDD" stroked="f">
                <v:path arrowok="t"/>
                <v:fill/>
              </v:shape>
            </v:group>
            <v:group style="position:absolute;left:6737;top:7876;width:228;height:228" coordorigin="6737,7876" coordsize="228,228">
              <v:shape style="position:absolute;left:6737;top:7876;width:228;height:228" coordorigin="6737,7876" coordsize="228,228" path="m6849,7876l6786,7896,6746,7946,6737,7990,6737,7995,6758,8056,6809,8096,6855,8104,6877,8101,6933,8069,6963,8011,6965,7987,6962,7965,6930,7909,6872,7878,6849,7876e" filled="t" fillcolor="#6CACDD" stroked="f">
                <v:path arrowok="t"/>
                <v:fill/>
              </v:shape>
            </v:group>
            <v:group style="position:absolute;left:7095;top:7378;width:228;height:228" coordorigin="7095,7378" coordsize="228,228">
              <v:shape style="position:absolute;left:7095;top:7378;width:228;height:228" coordorigin="7095,7378" coordsize="228,228" path="m7208,7378l7145,7398,7104,7448,7095,7492,7095,7496,7116,7558,7167,7597,7213,7606,7235,7603,7291,7571,7321,7512,7323,7489,7320,7467,7289,7410,7231,7380,7208,7378e" filled="t" fillcolor="#6CACDD" stroked="f">
                <v:path arrowok="t"/>
                <v:fill/>
              </v:shape>
            </v:group>
            <v:group style="position:absolute;left:5645;top:7951;width:228;height:228" coordorigin="5645,7951" coordsize="228,228">
              <v:shape style="position:absolute;left:5645;top:7951;width:228;height:228" coordorigin="5645,7951" coordsize="228,228" path="m5758,7951l5695,7971,5654,8021,5645,8065,5645,8070,5667,8131,5718,8171,5763,8179,5785,8176,5841,8144,5871,8086,5873,8062,5871,8040,5839,7984,5781,7953,5758,7951e" filled="t" fillcolor="#6CACDD" stroked="f">
                <v:path arrowok="t"/>
                <v:fill/>
              </v:shape>
            </v:group>
            <v:group style="position:absolute;left:2695;top:6851;width:3185;height:2017" coordorigin="2695,6851" coordsize="3185,2017">
              <v:shape style="position:absolute;left:2695;top:6851;width:3185;height:2017" coordorigin="2695,6851" coordsize="3185,2017" path="m26442,6851l24663,8869e" filled="f" stroked="t" strokeweight="218.43885pt" strokecolor="#000000">
                <v:path arrowok="t"/>
              </v:shape>
            </v:group>
            <v:group style="position:absolute;left:6075;top:6770;width:3537;height:2098" coordorigin="6075,6770" coordsize="3537,2098">
              <v:shape style="position:absolute;left:6075;top:6770;width:3537;height:2098" coordorigin="6075,6770" coordsize="3537,2098" path="m6075,6770l9612,7460e" filled="f" stroked="t" strokeweight="218.43885pt" strokecolor="#000000">
                <v:path arrowok="t"/>
              </v:shape>
            </v:group>
            <v:group style="position:absolute;left:6041;top:6851;width:3570;height:2017" coordorigin="6041,6851" coordsize="3570,2017">
              <v:shape style="position:absolute;left:6041;top:6851;width:3570;height:2017" coordorigin="6041,6851" coordsize="3570,2017" path="m6041,6851l7038,8869e" filled="f" stroked="t" strokeweight="218.43885pt" strokecolor="#000000">
                <v:path arrowok="t"/>
              </v:shape>
            </v:group>
            <v:group style="position:absolute;left:6189;top:7378;width:2747;height:1491" coordorigin="6189,7378" coordsize="2747,1491">
              <v:shape style="position:absolute;left:6189;top:7378;width:2747;height:1491" coordorigin="6189,7378" coordsize="2747,1491" path="m6189,7378l6356,8869e" filled="f" stroked="t" strokeweight="218.43885pt" strokecolor="#000000">
                <v:path arrowok="t"/>
              </v:shape>
            </v:group>
            <v:group style="position:absolute;left:6270;top:7344;width:3342;height:1524" coordorigin="6270,7344" coordsize="3342,1524">
              <v:shape style="position:absolute;left:6270;top:7344;width:3342;height:1524" coordorigin="6270,7344" coordsize="3342,1524" path="m6270,7344l9101,8869e" filled="f" stroked="t" strokeweight="218.43885pt" strokecolor="#000000">
                <v:path arrowok="t"/>
              </v:shape>
            </v:group>
            <v:group style="position:absolute;left:6303;top:7871;width:3309;height:998" coordorigin="6303,7871" coordsize="3309,998">
              <v:shape style="position:absolute;left:6303;top:7871;width:3309;height:998" coordorigin="6303,7871" coordsize="3309,998" path="m6303,7871l7169,8869e" filled="f" stroked="t" strokeweight="218.43885pt" strokecolor="#000000">
                <v:path arrowok="t"/>
              </v:shape>
            </v:group>
            <v:group style="position:absolute;left:6624;top:7686;width:2988;height:1182" coordorigin="6624,7686" coordsize="2988,1182">
              <v:shape style="position:absolute;left:6624;top:7686;width:2988;height:1182" coordorigin="6624,7686" coordsize="2988,1182" path="m6624,7686l7399,8869e" filled="f" stroked="t" strokeweight="218.43885pt" strokecolor="#000000">
                <v:path arrowok="t"/>
              </v:shape>
            </v:group>
            <v:group style="position:absolute;left:2695;top:6024;width:3696;height:2194" coordorigin="2695,6024" coordsize="3696,2194">
              <v:shape style="position:absolute;left:2695;top:6024;width:3696;height:2194" coordorigin="2695,6024" coordsize="3696,2194" path="m45291,18623l41595,17530e" filled="f" stroked="t" strokeweight="218.43885pt" strokecolor="#000000">
                <v:path arrowok="t"/>
              </v:shape>
            </v:group>
            <v:group style="position:absolute;left:6851;top:6024;width:2761;height:1852" coordorigin="6851,6024" coordsize="2761,1852">
              <v:shape style="position:absolute;left:6851;top:6024;width:2761;height:1852" coordorigin="6851,6024" coordsize="2761,1852" path="m6851,31000l8544,29148e" filled="f" stroked="t" strokeweight="218.43885pt" strokecolor="#000000">
                <v:path arrowok="t"/>
              </v:shape>
            </v:group>
            <v:group style="position:absolute;left:7742;top:6822;width:1870;height:2" coordorigin="7742,6822" coordsize="1870,2">
              <v:shape style="position:absolute;left:7742;top:6822;width:1870;height:2" coordorigin="7742,6822" coordsize="1870,0" path="m7742,6822l9612,6822e" filled="f" stroked="t" strokeweight="72.81295pt" strokecolor="#000000">
                <v:path arrowok="t"/>
              </v:shape>
            </v:group>
            <v:group style="position:absolute;left:6591;top:6024;width:2913;height:826" coordorigin="6591,6024" coordsize="2913,826">
              <v:shape style="position:absolute;left:6591;top:6024;width:2913;height:826" coordorigin="6591,6024" coordsize="2913,826" path="m6591,33837l9504,33837,9504,33011,6591,33011,6591,33837e" filled="t" fillcolor="#000000" stroked="f">
                <v:path arrowok="t"/>
                <v:fill/>
              </v:shape>
            </v:group>
            <v:group style="position:absolute;left:7965;top:6476;width:164;height:162" coordorigin="7965,6476" coordsize="164,162">
              <v:shape style="position:absolute;left:7965;top:6476;width:164;height:162" coordorigin="7965,6476" coordsize="164,162" path="m8047,6476l7965,6617,7968,6628,7985,6638,7996,6635,8047,6547,8088,6547,8047,6476e" filled="t" fillcolor="#000000" stroked="f">
                <v:path arrowok="t"/>
                <v:fill/>
              </v:shape>
              <v:shape style="position:absolute;left:7965;top:6476;width:164;height:162" coordorigin="7965,6476" coordsize="164,162" path="m8088,6547l8047,6547,8099,6635,8110,6638,8127,6628,8130,6617,8088,6547e" filled="t" fillcolor="#000000" stroked="f">
                <v:path arrowok="t"/>
                <v:fill/>
              </v:shape>
            </v:group>
            <v:group style="position:absolute;left:7694;top:6024;width:1918;height:822" coordorigin="7694,6024" coordsize="1918,822">
              <v:shape style="position:absolute;left:7694;top:6024;width:1918;height:822" coordorigin="7694,6024" coordsize="1918,822" path="m7694,33837l9612,33837,9612,33014,7694,33014,7694,33837e" filled="t" fillcolor="#000000" stroked="f">
                <v:path arrowok="t"/>
                <v:fill/>
              </v:shape>
            </v:group>
            <v:group style="position:absolute;left:9068;top:6473;width:164;height:162" coordorigin="9068,6473" coordsize="164,162">
              <v:shape style="position:absolute;left:9068;top:6473;width:164;height:162" coordorigin="9068,6473" coordsize="164,162" path="m9150,6473l9068,6614,9071,6625,9088,6635,9098,6632,9150,6543,9191,6543,9150,6473e" filled="t" fillcolor="#000000" stroked="f">
                <v:path arrowok="t"/>
                <v:fill/>
              </v:shape>
              <v:shape style="position:absolute;left:9068;top:6473;width:164;height:162" coordorigin="9068,6473" coordsize="164,162" path="m9191,6543l9150,6543,9202,6632,9212,6635,9229,6625,9232,6614,9191,6543e" filled="t" fillcolor="#000000" stroked="f">
                <v:path arrowok="t"/>
                <v:fill/>
              </v:shape>
            </v:group>
            <v:group style="position:absolute;left:6591;top:6024;width:2913;height:2223" coordorigin="6591,6024" coordsize="2913,2223">
              <v:shape style="position:absolute;left:6591;top:6024;width:2913;height:2223" coordorigin="6591,6024" coordsize="2913,2223" path="m6591,33837l9504,33837,9504,31614,6591,31614,6591,33837e" filled="t" fillcolor="#000000" stroked="f">
                <v:path arrowok="t"/>
                <v:fill/>
              </v:shape>
            </v:group>
            <v:group style="position:absolute;left:7965;top:7874;width:164;height:162" coordorigin="7965,7874" coordsize="164,162">
              <v:shape style="position:absolute;left:7965;top:7874;width:164;height:162" coordorigin="7965,7874" coordsize="164,162" path="m8047,7874l7965,8014,7968,8025,7985,8035,7996,8032,8047,7944,8088,7944,8047,7874e" filled="t" fillcolor="#000000" stroked="f">
                <v:path arrowok="t"/>
                <v:fill/>
              </v:shape>
              <v:shape style="position:absolute;left:7965;top:7874;width:164;height:162" coordorigin="7965,7874" coordsize="164,162" path="m8088,7944l8047,7944,8099,8032,8110,8035,8127,8025,8130,8014,8088,7944e" filled="t" fillcolor="#000000" stroked="f">
                <v:path arrowok="t"/>
                <v:fill/>
              </v:shape>
            </v:group>
            <v:group style="position:absolute;left:7694;top:6024;width:1918;height:2220" coordorigin="7694,6024" coordsize="1918,2220">
              <v:shape style="position:absolute;left:7694;top:6024;width:1918;height:2220" coordorigin="7694,6024" coordsize="1918,2220" path="m7694,33837l9612,33837,9612,31617,7694,31617,7694,33837e" filled="t" fillcolor="#000000" stroked="f">
                <v:path arrowok="t"/>
                <v:fill/>
              </v:shape>
            </v:group>
            <v:group style="position:absolute;left:9068;top:7870;width:164;height:162" coordorigin="9068,7870" coordsize="164,162">
              <v:shape style="position:absolute;left:9068;top:7870;width:164;height:162" coordorigin="9068,7870" coordsize="164,162" path="m9150,7870l9068,8011,9071,8022,9088,8032,9098,8029,9150,7941,9191,7941,9150,7870e" filled="t" fillcolor="#000000" stroked="f">
                <v:path arrowok="t"/>
                <v:fill/>
              </v:shape>
              <v:shape style="position:absolute;left:9068;top:7870;width:164;height:162" coordorigin="9068,7870" coordsize="164,162" path="m9191,7941l9150,7941,9202,8029,9212,8032,9229,8022,9232,8011,9191,7941e" filled="t" fillcolor="#000000" stroked="f">
                <v:path arrowok="t"/>
                <v:fill/>
              </v:shape>
            </v:group>
            <v:group style="position:absolute;left:6041;top:6024;width:3570;height:666" coordorigin="6041,6024" coordsize="3570,666">
              <v:shape style="position:absolute;left:6041;top:6024;width:3570;height:666" coordorigin="6041,6024" coordsize="3570,666" path="m6041,8950l9612,8872e" filled="f" stroked="t" strokeweight="109.219425pt" strokecolor="#FF2600">
                <v:path arrowok="t"/>
              </v:shape>
            </v:group>
            <v:group style="position:absolute;left:7623;top:6616;width:81;height:80" coordorigin="7623,6616" coordsize="81,80">
              <v:shape style="position:absolute;left:7623;top:6616;width:81;height:80" coordorigin="7623,6616" coordsize="81,80" path="m7623,6616l7625,6695,7703,6654,7623,6616e" filled="t" fillcolor="#FF2600" stroked="f">
                <v:path arrowok="t"/>
                <v:fill/>
              </v:shape>
            </v:group>
            <v:group style="position:absolute;left:6639;top:6024;width:2973;height:2220" coordorigin="6639,6024" coordsize="2973,2220">
              <v:shape style="position:absolute;left:6639;top:6024;width:2973;height:2220" coordorigin="6639,6024" coordsize="2973,2220" path="m6639,17095l9612,16716e" filled="f" stroked="t" strokeweight="109.219425pt" strokecolor="#FF2600">
                <v:path arrowok="t"/>
              </v:shape>
            </v:group>
            <v:group style="position:absolute;left:7638;top:8076;width:84;height:79" coordorigin="7638,8076" coordsize="84,79">
              <v:shape style="position:absolute;left:7638;top:8076;width:84;height:79" coordorigin="7638,8076" coordsize="84,79" path="m7638,8076l7648,8155,7722,8106,7638,8076e" filled="t" fillcolor="#FF2600" stroked="f">
                <v:path arrowok="t"/>
                <v:fill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3" w:after="0" w:line="240" w:lineRule="auto"/>
        <w:ind w:left="199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spacing w:val="0"/>
          <w:w w:val="100"/>
          <w:b/>
          <w:bCs/>
        </w:rPr>
        <w:t>His-Purkinje</w:t>
      </w:r>
      <w:r>
        <w:rPr>
          <w:rFonts w:ascii="Arial" w:hAnsi="Arial" w:cs="Arial" w:eastAsia="Arial"/>
          <w:sz w:val="14"/>
          <w:szCs w:val="1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1"/>
          <w:b/>
          <w:bCs/>
        </w:rPr>
        <w:t>System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spacing w:before="48" w:after="0" w:line="240" w:lineRule="auto"/>
        <w:ind w:left="2274" w:right="-20"/>
        <w:jc w:val="left"/>
        <w:tabs>
          <w:tab w:pos="4480" w:val="left"/>
          <w:tab w:pos="68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1"/>
        </w:rPr>
        <w:t>(a)</w:t>
      </w:r>
      <w:r>
        <w:rPr>
          <w:rFonts w:ascii="Arial" w:hAnsi="Arial" w:cs="Arial" w:eastAsia="Arial"/>
          <w:sz w:val="21"/>
          <w:szCs w:val="21"/>
          <w:spacing w:val="-56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0"/>
        </w:rPr>
        <w:t>(b)</w:t>
      </w:r>
      <w:r>
        <w:rPr>
          <w:rFonts w:ascii="Arial" w:hAnsi="Arial" w:cs="Arial" w:eastAsia="Arial"/>
          <w:sz w:val="21"/>
          <w:szCs w:val="21"/>
          <w:spacing w:val="-55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1"/>
          <w:szCs w:val="21"/>
          <w:spacing w:val="0"/>
          <w:w w:val="101"/>
          <w:b/>
          <w:bCs/>
          <w:position w:val="1"/>
        </w:rPr>
        <w:t>(c)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16" w:lineRule="auto"/>
        <w:ind w:left="975" w:right="821"/>
        <w:jc w:val="left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26"/>
        </w:rPr>
        <w:t>Fig.</w:t>
      </w:r>
      <w:r>
        <w:rPr>
          <w:rFonts w:ascii="Adobe Fangsong Std" w:hAnsi="Adobe Fangsong Std" w:cs="Adobe Fangsong Std" w:eastAsia="Adobe Fangsong Std"/>
          <w:sz w:val="18"/>
          <w:szCs w:val="18"/>
          <w:spacing w:val="-28"/>
          <w:w w:val="126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3.</w:t>
      </w:r>
      <w:r>
        <w:rPr>
          <w:rFonts w:ascii="Adobe Fangsong Std" w:hAnsi="Adobe Fangsong Std" w:cs="Adobe Fangsong Std" w:eastAsia="Adobe Fangsong Std"/>
          <w:sz w:val="18"/>
          <w:szCs w:val="18"/>
          <w:spacing w:val="32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Timed</w:t>
      </w:r>
      <w:r>
        <w:rPr>
          <w:rFonts w:ascii="Adobe Fangsong Std" w:hAnsi="Adobe Fangsong Std" w:cs="Adobe Fangsong Std" w:eastAsia="Adobe Fangsong Std"/>
          <w:sz w:val="18"/>
          <w:szCs w:val="18"/>
          <w:spacing w:val="37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automata</w:t>
      </w:r>
      <w:r>
        <w:rPr>
          <w:rFonts w:ascii="Adobe Fangsong Std" w:hAnsi="Adobe Fangsong Std" w:cs="Adobe Fangsong Std" w:eastAsia="Adobe Fangsong Std"/>
          <w:sz w:val="18"/>
          <w:szCs w:val="18"/>
          <w:spacing w:val="32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(b)</w:t>
      </w:r>
      <w:r>
        <w:rPr>
          <w:rFonts w:ascii="Adobe Fangsong Std" w:hAnsi="Adobe Fangsong Std" w:cs="Adobe Fangsong Std" w:eastAsia="Adobe Fangsong Std"/>
          <w:sz w:val="18"/>
          <w:szCs w:val="18"/>
          <w:spacing w:val="43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capture</w:t>
      </w:r>
      <w:r>
        <w:rPr>
          <w:rFonts w:ascii="Adobe Fangsong Std" w:hAnsi="Adobe Fangsong Std" w:cs="Adobe Fangsong Std" w:eastAsia="Adobe Fangsong Std"/>
          <w:sz w:val="18"/>
          <w:szCs w:val="18"/>
          <w:spacing w:val="17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16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timing</w:t>
      </w:r>
      <w:r>
        <w:rPr>
          <w:rFonts w:ascii="Adobe Fangsong Std" w:hAnsi="Adobe Fangsong Std" w:cs="Adobe Fangsong Std" w:eastAsia="Adobe Fangsong Std"/>
          <w:sz w:val="18"/>
          <w:szCs w:val="18"/>
          <w:spacing w:val="27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relations</w:t>
      </w:r>
      <w:r>
        <w:rPr>
          <w:rFonts w:ascii="Adobe Fangsong Std" w:hAnsi="Adobe Fangsong Std" w:cs="Adobe Fangsong Std" w:eastAsia="Adobe Fangsong Std"/>
          <w:sz w:val="18"/>
          <w:szCs w:val="18"/>
          <w:spacing w:val="10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5"/>
          <w:w w:val="100"/>
        </w:rPr>
        <w:t>b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</w:rPr>
        <w:t>t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</w:rPr>
        <w:t>w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een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electrical</w:t>
      </w:r>
      <w:r>
        <w:rPr>
          <w:rFonts w:ascii="Adobe Fangsong Std" w:hAnsi="Adobe Fangsong Std" w:cs="Adobe Fangsong Std" w:eastAsia="Adobe Fangsong Std"/>
          <w:sz w:val="18"/>
          <w:szCs w:val="18"/>
          <w:spacing w:val="10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</w:rPr>
        <w:t>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ts</w:t>
      </w:r>
      <w:r>
        <w:rPr>
          <w:rFonts w:ascii="Adobe Fangsong Std" w:hAnsi="Adobe Fangsong Std" w:cs="Adobe Fangsong Std" w:eastAsia="Adobe Fangsong Std"/>
          <w:sz w:val="18"/>
          <w:szCs w:val="18"/>
          <w:spacing w:val="8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1"/>
        </w:rPr>
        <w:t>in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1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heart,</w:t>
      </w:r>
      <w:r>
        <w:rPr>
          <w:rFonts w:ascii="Adobe Fangsong Std" w:hAnsi="Adobe Fangsong Std" w:cs="Adobe Fangsong Std" w:eastAsia="Adobe Fangsong Std"/>
          <w:sz w:val="18"/>
          <w:szCs w:val="18"/>
          <w:spacing w:val="26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and</w:t>
      </w:r>
      <w:r>
        <w:rPr>
          <w:rFonts w:ascii="Adobe Fangsong Std" w:hAnsi="Adobe Fangsong Std" w:cs="Adobe Fangsong Std" w:eastAsia="Adobe Fangsong Std"/>
          <w:sz w:val="18"/>
          <w:szCs w:val="18"/>
          <w:spacing w:val="12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can</w:t>
      </w:r>
      <w:r>
        <w:rPr>
          <w:rFonts w:ascii="Adobe Fangsong Std" w:hAnsi="Adobe Fangsong Std" w:cs="Adobe Fangsong Std" w:eastAsia="Adobe Fangsong Std"/>
          <w:sz w:val="18"/>
          <w:szCs w:val="18"/>
          <w:spacing w:val="5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pr</w:t>
      </w:r>
      <w:r>
        <w:rPr>
          <w:rFonts w:ascii="Adobe Fangsong Std" w:hAnsi="Adobe Fangsong Std" w:cs="Adobe Fangsong Std" w:eastAsia="Adobe Fangsong Std"/>
          <w:sz w:val="18"/>
          <w:szCs w:val="18"/>
          <w:spacing w:val="6"/>
          <w:w w:val="100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duce</w:t>
      </w:r>
      <w:r>
        <w:rPr>
          <w:rFonts w:ascii="Adobe Fangsong Std" w:hAnsi="Adobe Fangsong Std" w:cs="Adobe Fangsong Std" w:eastAsia="Adobe Fangsong Std"/>
          <w:sz w:val="18"/>
          <w:szCs w:val="18"/>
          <w:spacing w:val="-9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94"/>
        </w:rPr>
        <w:t>sequences</w:t>
      </w:r>
      <w:r>
        <w:rPr>
          <w:rFonts w:ascii="Adobe Fangsong Std" w:hAnsi="Adobe Fangsong Std" w:cs="Adobe Fangsong Std" w:eastAsia="Adobe Fangsong Std"/>
          <w:sz w:val="18"/>
          <w:szCs w:val="18"/>
          <w:spacing w:val="15"/>
          <w:w w:val="94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of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sense</w:t>
      </w:r>
      <w:r>
        <w:rPr>
          <w:rFonts w:ascii="Adobe Fangsong Std" w:hAnsi="Adobe Fangsong Std" w:cs="Adobe Fangsong Std" w:eastAsia="Adobe Fangsong Std"/>
          <w:sz w:val="18"/>
          <w:szCs w:val="18"/>
          <w:spacing w:val="-19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</w:rPr>
        <w:t>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ts</w:t>
      </w:r>
      <w:r>
        <w:rPr>
          <w:rFonts w:ascii="Adobe Fangsong Std" w:hAnsi="Adobe Fangsong Std" w:cs="Adobe Fangsong Std" w:eastAsia="Adobe Fangsong Std"/>
          <w:sz w:val="18"/>
          <w:szCs w:val="18"/>
          <w:spacing w:val="2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(c)</w:t>
      </w:r>
      <w:r>
        <w:rPr>
          <w:rFonts w:ascii="Adobe Fangsong Std" w:hAnsi="Adobe Fangsong Std" w:cs="Adobe Fangsong Std" w:eastAsia="Adobe Fangsong Std"/>
          <w:sz w:val="18"/>
          <w:szCs w:val="18"/>
          <w:spacing w:val="34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to</w:t>
      </w:r>
      <w:r>
        <w:rPr>
          <w:rFonts w:ascii="Adobe Fangsong Std" w:hAnsi="Adobe Fangsong Std" w:cs="Adobe Fangsong Std" w:eastAsia="Adobe Fangsong Std"/>
          <w:sz w:val="18"/>
          <w:szCs w:val="18"/>
          <w:spacing w:val="16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pacema</w:t>
      </w:r>
      <w:r>
        <w:rPr>
          <w:rFonts w:ascii="Adobe Fangsong Std" w:hAnsi="Adobe Fangsong Std" w:cs="Adobe Fangsong Std" w:eastAsia="Adobe Fangsong Std"/>
          <w:sz w:val="18"/>
          <w:szCs w:val="18"/>
          <w:spacing w:val="-4"/>
          <w:w w:val="100"/>
        </w:rPr>
        <w:t>k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  <w:t>er.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exact"/>
        <w:ind w:left="975" w:right="1917"/>
        <w:jc w:val="both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4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 </w:t>
      </w:r>
      <w:r>
        <w:rPr>
          <w:rFonts w:ascii="Adobe Fangsong Std" w:hAnsi="Adobe Fangsong Std" w:cs="Adobe Fangsong Std" w:eastAsia="Adobe Fangsong Std"/>
          <w:sz w:val="24"/>
          <w:szCs w:val="24"/>
          <w:spacing w:val="5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8"/>
          <w:position w:val="-2"/>
        </w:rPr>
        <w:t>Closed-l</w:t>
      </w:r>
      <w:r>
        <w:rPr>
          <w:rFonts w:ascii="Adobe Fangsong Std" w:hAnsi="Adobe Fangsong Std" w:cs="Adobe Fangsong Std" w:eastAsia="Adobe Fangsong Std"/>
          <w:sz w:val="24"/>
          <w:szCs w:val="24"/>
          <w:spacing w:val="9"/>
          <w:w w:val="108"/>
          <w:position w:val="-2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8"/>
          <w:position w:val="-2"/>
        </w:rPr>
        <w:t>op</w:t>
      </w:r>
      <w:r>
        <w:rPr>
          <w:rFonts w:ascii="Adobe Fangsong Std" w:hAnsi="Adobe Fangsong Std" w:cs="Adobe Fangsong Std" w:eastAsia="Adobe Fangsong Std"/>
          <w:sz w:val="24"/>
          <w:szCs w:val="24"/>
          <w:spacing w:val="28"/>
          <w:w w:val="108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24"/>
          <w:szCs w:val="24"/>
          <w:spacing w:val="8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del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-8"/>
          <w:w w:val="100"/>
          <w:position w:val="-2"/>
        </w:rPr>
        <w:t>c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he</w:t>
      </w:r>
      <w:r>
        <w:rPr>
          <w:rFonts w:ascii="Adobe Fangsong Std" w:hAnsi="Adobe Fangsong Std" w:cs="Adobe Fangsong Std" w:eastAsia="Adobe Fangsong Std"/>
          <w:sz w:val="24"/>
          <w:szCs w:val="24"/>
          <w:spacing w:val="-7"/>
          <w:w w:val="100"/>
          <w:position w:val="-2"/>
        </w:rPr>
        <w:t>c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king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1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of</w:t>
      </w:r>
      <w:r>
        <w:rPr>
          <w:rFonts w:ascii="Adobe Fangsong Std" w:hAnsi="Adobe Fangsong Std" w:cs="Adobe Fangsong Std" w:eastAsia="Adobe Fangsong Std"/>
          <w:sz w:val="24"/>
          <w:szCs w:val="24"/>
          <w:spacing w:val="2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device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1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7"/>
          <w:position w:val="-2"/>
        </w:rPr>
        <w:t>sof</w:t>
      </w:r>
      <w:r>
        <w:rPr>
          <w:rFonts w:ascii="Adobe Fangsong Std" w:hAnsi="Adobe Fangsong Std" w:cs="Adobe Fangsong Std" w:eastAsia="Adobe Fangsong Std"/>
          <w:sz w:val="24"/>
          <w:szCs w:val="24"/>
          <w:spacing w:val="-7"/>
          <w:w w:val="107"/>
          <w:position w:val="-2"/>
        </w:rPr>
        <w:t>t</w:t>
      </w:r>
      <w:r>
        <w:rPr>
          <w:rFonts w:ascii="Adobe Fangsong Std" w:hAnsi="Adobe Fangsong Std" w:cs="Adobe Fangsong Std" w:eastAsia="Adobe Fangsong Std"/>
          <w:sz w:val="24"/>
          <w:szCs w:val="24"/>
          <w:spacing w:val="-7"/>
          <w:w w:val="107"/>
          <w:position w:val="-2"/>
        </w:rPr>
        <w:t>w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7"/>
          <w:position w:val="-2"/>
        </w:rPr>
        <w:t>are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Short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article),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curre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alidation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practice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cuses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reviews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design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cess.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set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input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sequences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fed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device,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device’s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output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ctn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ypically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comparing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pre-defined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output.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ffect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organ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: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e.g.,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can’t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hanges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foll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9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wing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need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teract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device.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use,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17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high-fideli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DE-bas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electro-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hanical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descri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react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generate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input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sequences,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there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finite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only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finite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subset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those.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(whether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del)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necessarily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incomplete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h-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nique,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violations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missed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during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testing.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43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tom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ata-b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sed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amenable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del</w:t>
      </w:r>
      <w:r>
        <w:rPr>
          <w:rFonts w:ascii="Adobe Fangsong Std" w:hAnsi="Adobe Fangsong Std" w:cs="Adobe Fangsong Std" w:eastAsia="Adobe Fangsong Std"/>
          <w:sz w:val="20"/>
          <w:szCs w:val="20"/>
          <w:spacing w:val="-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ch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cking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-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hnique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mathematically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explores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10"/>
          <w:w w:val="100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ossible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executions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binat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against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ecified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requireme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(e.g.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will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ond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up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limit).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king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widely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semiconductor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industry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erify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hip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ign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arious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abstraction,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particular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Register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8"/>
          <w:w w:val="104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ransfer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0"/>
        </w:rPr>
        <w:t>(</w:t>
      </w:r>
      <w:r>
        <w:rPr>
          <w:rFonts w:ascii="Chaparral Pro" w:hAnsi="Chaparral Pro" w:cs="Chaparral Pro" w:eastAsia="Chaparral Pro"/>
          <w:sz w:val="20"/>
          <w:szCs w:val="20"/>
          <w:spacing w:val="-19"/>
          <w:w w:val="12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0"/>
        </w:rPr>
        <w:t>TL).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2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Violations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requireme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returned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ng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ol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execution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trace,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analyzed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system.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8"/>
          <w:w w:val="113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3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1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capture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ariabil-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heart’s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ior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(more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generall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phenomena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terest),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non-deterministi</w:t>
      </w:r>
      <w:r>
        <w:rPr>
          <w:rFonts w:ascii="Adobe Fangsong Std" w:hAnsi="Adobe Fangsong Std" w:cs="Adobe Fangsong Std" w:eastAsia="Adobe Fangsong Std"/>
          <w:sz w:val="20"/>
          <w:szCs w:val="20"/>
          <w:spacing w:val="13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: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example,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rather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than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2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eci-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fying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22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0.14ms,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correct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range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[0.12,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0.2]</w:t>
      </w:r>
      <w:r>
        <w:rPr>
          <w:rFonts w:ascii="Chaparral Pro" w:hAnsi="Chaparral Pro" w:cs="Chaparral Pro" w:eastAsia="Chaparral Pro"/>
          <w:sz w:val="20"/>
          <w:szCs w:val="20"/>
          <w:spacing w:val="-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ms.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will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sy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6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6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olically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lore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executions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corres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onding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alues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range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(rather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select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few)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requireme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violations.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Subtle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errors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design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y-critical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systems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often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elude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1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ulation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hniques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(and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een)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found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17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Because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has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cost-effecti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tegrates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ell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tional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design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98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ds,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has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adopted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standard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cedure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qu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as-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surance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automoti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systems,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orld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devices.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Endless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20"/>
          <w:w w:val="115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5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5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5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5"/>
        </w:rPr>
        <w:t>ycardia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1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5"/>
        </w:rPr>
        <w:t>(E</w:t>
      </w:r>
      <w:r>
        <w:rPr>
          <w:rFonts w:ascii="Chaparral Pro" w:hAnsi="Chaparral Pro" w:cs="Chaparral Pro" w:eastAsia="Chaparral Pro"/>
          <w:sz w:val="20"/>
          <w:szCs w:val="20"/>
          <w:spacing w:val="-18"/>
          <w:w w:val="115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5"/>
        </w:rPr>
        <w:t>T)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1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example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hazard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arises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4.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20"/>
          <w:w w:val="123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2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starts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early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9"/>
        </w:rPr>
        <w:t>(P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9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9"/>
        </w:rPr>
        <w:t>C),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1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common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scenario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healt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erson.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signal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9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(red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4),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triggering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sense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(AS),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i.e.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senses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result,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paces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0"/>
        </w:rPr>
        <w:t>(VP)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2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after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pre-programed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(</w:t>
      </w:r>
      <w:r>
        <w:rPr>
          <w:rFonts w:ascii="Chaparral Pro" w:hAnsi="Chaparral Pro" w:cs="Chaparral Pro" w:eastAsia="Chaparral Pro"/>
          <w:sz w:val="20"/>
          <w:szCs w:val="20"/>
          <w:spacing w:val="-26"/>
          <w:w w:val="118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VI),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1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triggers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0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again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→</w:t>
      </w:r>
      <w:r>
        <w:rPr>
          <w:rFonts w:ascii="Adobe Fangsong Std" w:hAnsi="Adobe Fangsong Std" w:cs="Adobe Fangsong Std" w:eastAsia="Adobe Fangsong Std"/>
          <w:sz w:val="20"/>
          <w:szCs w:val="20"/>
          <w:spacing w:val="-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→</w:t>
      </w:r>
      <w:r>
        <w:rPr>
          <w:rFonts w:ascii="Adobe Fangsong Std" w:hAnsi="Adobe Fangsong Std" w:cs="Adobe Fangsong Std" w:eastAsia="Adobe Fangsong Std"/>
          <w:sz w:val="20"/>
          <w:szCs w:val="20"/>
          <w:spacing w:val="-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ersists.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9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tricular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during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20"/>
          <w:w w:val="123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2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determined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rogram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fast.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healt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4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demonstrates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same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inpu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tput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sequence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5" w:after="0" w:line="240" w:lineRule="auto"/>
        <w:ind w:left="1184" w:right="-20"/>
        <w:jc w:val="left"/>
        <w:rPr>
          <w:rFonts w:ascii="Calibri" w:hAnsi="Calibri" w:cs="Calibri" w:eastAsia="Calibri"/>
          <w:sz w:val="23"/>
          <w:szCs w:val="23"/>
        </w:rPr>
      </w:pPr>
      <w:rPr/>
      <w:r>
        <w:rPr>
          <w:rFonts w:ascii="Calibri" w:hAnsi="Calibri" w:cs="Calibri" w:eastAsia="Calibri"/>
          <w:sz w:val="23"/>
          <w:szCs w:val="23"/>
          <w:color w:val="FF0000"/>
          <w:w w:val="101"/>
          <w:b/>
          <w:bCs/>
        </w:rPr>
        <w:t>E</w:t>
      </w:r>
      <w:r>
        <w:rPr>
          <w:rFonts w:ascii="Calibri" w:hAnsi="Calibri" w:cs="Calibri" w:eastAsia="Calibri"/>
          <w:sz w:val="23"/>
          <w:szCs w:val="23"/>
          <w:color w:val="FF0000"/>
          <w:spacing w:val="-18"/>
          <w:w w:val="101"/>
          <w:b/>
          <w:bCs/>
        </w:rPr>
        <w:t>L</w:t>
      </w:r>
      <w:r>
        <w:rPr>
          <w:rFonts w:ascii="Calibri" w:hAnsi="Calibri" w:cs="Calibri" w:eastAsia="Calibri"/>
          <w:sz w:val="23"/>
          <w:szCs w:val="23"/>
          <w:color w:val="FF0000"/>
          <w:spacing w:val="0"/>
          <w:w w:val="100"/>
          <w:b/>
          <w:bCs/>
        </w:rPr>
        <w:t>T</w:t>
      </w:r>
      <w:r>
        <w:rPr>
          <w:rFonts w:ascii="Calibri" w:hAnsi="Calibri" w:cs="Calibri" w:eastAsia="Calibri"/>
          <w:sz w:val="23"/>
          <w:szCs w:val="23"/>
          <w:color w:val="000000"/>
          <w:spacing w:val="0"/>
          <w:w w:val="100"/>
        </w:rPr>
      </w:r>
    </w:p>
    <w:p>
      <w:pPr>
        <w:spacing w:before="86" w:after="0" w:line="217" w:lineRule="exact"/>
        <w:ind w:left="1114" w:right="-20"/>
        <w:jc w:val="left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A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chan</w:t>
      </w:r>
      <w:r>
        <w:rPr>
          <w:rFonts w:ascii="Calibri" w:hAnsi="Calibri" w:cs="Calibri" w:eastAsia="Calibri"/>
          <w:sz w:val="18"/>
          <w:szCs w:val="18"/>
          <w:spacing w:val="1"/>
          <w:w w:val="100"/>
          <w:b/>
          <w:bCs/>
        </w:rPr>
        <w:t>n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el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1843" w:footer="626501276" w:top="1480" w:bottom="280" w:left="1720" w:right="1720"/>
          <w:headerReference w:type="odd" r:id="rId19"/>
          <w:pgSz w:w="12240" w:h="15840"/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11" w:right="-67"/>
        <w:jc w:val="left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V</w:t>
      </w:r>
      <w:r>
        <w:rPr>
          <w:rFonts w:ascii="Calibri" w:hAnsi="Calibri" w:cs="Calibri" w:eastAsia="Calibri"/>
          <w:sz w:val="18"/>
          <w:szCs w:val="18"/>
          <w:spacing w:val="-1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ch</w:t>
      </w:r>
      <w:r>
        <w:rPr>
          <w:rFonts w:ascii="Calibri" w:hAnsi="Calibri" w:cs="Calibri" w:eastAsia="Calibri"/>
          <w:sz w:val="18"/>
          <w:szCs w:val="18"/>
          <w:spacing w:val="1"/>
          <w:w w:val="100"/>
          <w:b/>
          <w:bCs/>
        </w:rPr>
        <w:t>a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nn</w:t>
      </w:r>
      <w:r>
        <w:rPr>
          <w:rFonts w:ascii="Calibri" w:hAnsi="Calibri" w:cs="Calibri" w:eastAsia="Calibri"/>
          <w:sz w:val="18"/>
          <w:szCs w:val="18"/>
          <w:spacing w:val="1"/>
          <w:w w:val="100"/>
          <w:b/>
          <w:bCs/>
        </w:rPr>
        <w:t>e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l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spacing w:before="15" w:after="0" w:line="240" w:lineRule="auto"/>
        <w:ind w:right="-75"/>
        <w:jc w:val="left"/>
        <w:rPr>
          <w:rFonts w:ascii="Calibri" w:hAnsi="Calibri" w:cs="Calibri" w:eastAsia="Calibri"/>
          <w:sz w:val="23"/>
          <w:szCs w:val="23"/>
        </w:rPr>
      </w:pPr>
      <w:rPr/>
      <w:r>
        <w:rPr/>
        <w:br w:type="column"/>
      </w:r>
      <w:r>
        <w:rPr>
          <w:rFonts w:ascii="Calibri" w:hAnsi="Calibri" w:cs="Calibri" w:eastAsia="Calibri"/>
          <w:sz w:val="23"/>
          <w:szCs w:val="23"/>
          <w:color w:val="FF0000"/>
          <w:spacing w:val="-2"/>
          <w:w w:val="101"/>
        </w:rPr>
        <w:t>P</w:t>
      </w:r>
      <w:r>
        <w:rPr>
          <w:rFonts w:ascii="Calibri" w:hAnsi="Calibri" w:cs="Calibri" w:eastAsia="Calibri"/>
          <w:sz w:val="23"/>
          <w:szCs w:val="23"/>
          <w:color w:val="FF0000"/>
          <w:spacing w:val="-2"/>
          <w:w w:val="101"/>
        </w:rPr>
        <w:t>V</w:t>
      </w:r>
      <w:r>
        <w:rPr>
          <w:rFonts w:ascii="Calibri" w:hAnsi="Calibri" w:cs="Calibri" w:eastAsia="Calibri"/>
          <w:sz w:val="23"/>
          <w:szCs w:val="23"/>
          <w:color w:val="FF0000"/>
          <w:spacing w:val="0"/>
          <w:w w:val="100"/>
        </w:rPr>
        <w:t>C</w:t>
      </w:r>
      <w:r>
        <w:rPr>
          <w:rFonts w:ascii="Calibri" w:hAnsi="Calibri" w:cs="Calibri" w:eastAsia="Calibri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97" w:lineRule="exact"/>
        <w:ind w:right="-20"/>
        <w:jc w:val="left"/>
        <w:tabs>
          <w:tab w:pos="1500" w:val="left"/>
          <w:tab w:pos="2860" w:val="left"/>
          <w:tab w:pos="4300" w:val="left"/>
        </w:tabs>
        <w:rPr>
          <w:rFonts w:ascii="Calibri" w:hAnsi="Calibri" w:cs="Calibri" w:eastAsia="Calibri"/>
          <w:sz w:val="23"/>
          <w:szCs w:val="23"/>
        </w:rPr>
      </w:pPr>
      <w:rPr/>
      <w:r>
        <w:rPr>
          <w:rFonts w:ascii="Calibri" w:hAnsi="Calibri" w:cs="Calibri" w:eastAsia="Calibri"/>
          <w:sz w:val="23"/>
          <w:szCs w:val="23"/>
          <w:spacing w:val="0"/>
          <w:w w:val="100"/>
        </w:rPr>
        <w:t>AS</w:t>
        <w:tab/>
      </w:r>
      <w:r>
        <w:rPr>
          <w:rFonts w:ascii="Calibri" w:hAnsi="Calibri" w:cs="Calibri" w:eastAsia="Calibri"/>
          <w:sz w:val="23"/>
          <w:szCs w:val="23"/>
          <w:spacing w:val="0"/>
          <w:w w:val="100"/>
          <w:position w:val="2"/>
        </w:rPr>
        <w:t>AS</w:t>
        <w:tab/>
      </w:r>
      <w:r>
        <w:rPr>
          <w:rFonts w:ascii="Calibri" w:hAnsi="Calibri" w:cs="Calibri" w:eastAsia="Calibri"/>
          <w:sz w:val="23"/>
          <w:szCs w:val="23"/>
          <w:spacing w:val="0"/>
          <w:w w:val="100"/>
          <w:position w:val="2"/>
        </w:rPr>
        <w:t>AS</w:t>
        <w:tab/>
      </w:r>
      <w:r>
        <w:rPr>
          <w:rFonts w:ascii="Calibri" w:hAnsi="Calibri" w:cs="Calibri" w:eastAsia="Calibri"/>
          <w:sz w:val="23"/>
          <w:szCs w:val="23"/>
          <w:spacing w:val="0"/>
          <w:w w:val="101"/>
          <w:position w:val="0"/>
        </w:rPr>
        <w:t>AS</w:t>
      </w:r>
      <w:r>
        <w:rPr>
          <w:rFonts w:ascii="Calibri" w:hAnsi="Calibri" w:cs="Calibri" w:eastAsia="Calibri"/>
          <w:sz w:val="23"/>
          <w:szCs w:val="23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  <w:cols w:num="3" w:equalWidth="0">
            <w:col w:w="1852" w:space="284"/>
            <w:col w:w="372" w:space="551"/>
            <w:col w:w="5741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66" w:right="766"/>
        <w:jc w:val="center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spacing w:val="-5"/>
          <w:w w:val="100"/>
          <w:b/>
          <w:bCs/>
        </w:rPr>
        <w:t>E</w:t>
      </w:r>
      <w:r>
        <w:rPr>
          <w:rFonts w:ascii="Calibri" w:hAnsi="Calibri" w:cs="Calibri" w:eastAsia="Calibri"/>
          <w:sz w:val="18"/>
          <w:szCs w:val="18"/>
          <w:spacing w:val="-2"/>
          <w:w w:val="100"/>
          <w:b/>
          <w:bCs/>
        </w:rPr>
        <w:t>v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e</w:t>
      </w:r>
      <w:r>
        <w:rPr>
          <w:rFonts w:ascii="Calibri" w:hAnsi="Calibri" w:cs="Calibri" w:eastAsia="Calibri"/>
          <w:sz w:val="18"/>
          <w:szCs w:val="18"/>
          <w:spacing w:val="-1"/>
          <w:w w:val="100"/>
          <w:b/>
          <w:bCs/>
        </w:rPr>
        <w:t>n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ts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Calibri" w:hAnsi="Calibri" w:cs="Calibri" w:eastAsia="Calibri"/>
          <w:sz w:val="23"/>
          <w:szCs w:val="23"/>
        </w:rPr>
      </w:pPr>
      <w:rPr/>
      <w:r>
        <w:rPr>
          <w:rFonts w:ascii="Calibri" w:hAnsi="Calibri" w:cs="Calibri" w:eastAsia="Calibri"/>
          <w:sz w:val="23"/>
          <w:szCs w:val="23"/>
          <w:spacing w:val="-2"/>
          <w:w w:val="100"/>
        </w:rPr>
        <w:t>VS</w:t>
      </w:r>
      <w:r>
        <w:rPr>
          <w:rFonts w:ascii="Calibri" w:hAnsi="Calibri" w:cs="Calibri" w:eastAsia="Calibri"/>
          <w:sz w:val="23"/>
          <w:szCs w:val="23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37" w:right="-20"/>
        <w:jc w:val="left"/>
        <w:rPr>
          <w:rFonts w:ascii="Calibri" w:hAnsi="Calibri" w:cs="Calibri" w:eastAsia="Calibri"/>
          <w:sz w:val="23"/>
          <w:szCs w:val="23"/>
        </w:rPr>
      </w:pPr>
      <w:rPr/>
      <w:r>
        <w:rPr>
          <w:rFonts w:ascii="Calibri" w:hAnsi="Calibri" w:cs="Calibri" w:eastAsia="Calibri"/>
          <w:sz w:val="23"/>
          <w:szCs w:val="23"/>
          <w:color w:val="FF0000"/>
          <w:spacing w:val="1"/>
          <w:w w:val="100"/>
          <w:b/>
          <w:bCs/>
        </w:rPr>
        <w:t>H</w:t>
      </w:r>
      <w:r>
        <w:rPr>
          <w:rFonts w:ascii="Calibri" w:hAnsi="Calibri" w:cs="Calibri" w:eastAsia="Calibri"/>
          <w:sz w:val="23"/>
          <w:szCs w:val="23"/>
          <w:color w:val="FF0000"/>
          <w:spacing w:val="1"/>
          <w:w w:val="100"/>
          <w:b/>
          <w:bCs/>
        </w:rPr>
        <w:t>e</w:t>
      </w:r>
      <w:r>
        <w:rPr>
          <w:rFonts w:ascii="Calibri" w:hAnsi="Calibri" w:cs="Calibri" w:eastAsia="Calibri"/>
          <w:sz w:val="23"/>
          <w:szCs w:val="23"/>
          <w:color w:val="FF0000"/>
          <w:spacing w:val="0"/>
          <w:w w:val="100"/>
          <w:b/>
          <w:bCs/>
        </w:rPr>
        <w:t>alt</w:t>
      </w:r>
      <w:r>
        <w:rPr>
          <w:rFonts w:ascii="Calibri" w:hAnsi="Calibri" w:cs="Calibri" w:eastAsia="Calibri"/>
          <w:sz w:val="23"/>
          <w:szCs w:val="23"/>
          <w:color w:val="FF0000"/>
          <w:spacing w:val="-4"/>
          <w:w w:val="100"/>
          <w:b/>
          <w:bCs/>
        </w:rPr>
        <w:t>h</w:t>
      </w:r>
      <w:r>
        <w:rPr>
          <w:rFonts w:ascii="Calibri" w:hAnsi="Calibri" w:cs="Calibri" w:eastAsia="Calibri"/>
          <w:sz w:val="23"/>
          <w:szCs w:val="23"/>
          <w:color w:val="FF0000"/>
          <w:spacing w:val="0"/>
          <w:w w:val="100"/>
          <w:b/>
          <w:bCs/>
        </w:rPr>
        <w:t>y</w:t>
      </w:r>
      <w:r>
        <w:rPr>
          <w:rFonts w:ascii="Calibri" w:hAnsi="Calibri" w:cs="Calibri" w:eastAsia="Calibri"/>
          <w:sz w:val="23"/>
          <w:szCs w:val="23"/>
          <w:color w:val="000000"/>
          <w:spacing w:val="0"/>
          <w:w w:val="100"/>
        </w:rPr>
      </w:r>
    </w:p>
    <w:p>
      <w:pPr>
        <w:spacing w:before="82" w:after="0" w:line="240" w:lineRule="auto"/>
        <w:ind w:left="1120" w:right="-20"/>
        <w:jc w:val="left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A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channel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7" w:lineRule="exact"/>
        <w:ind w:left="1118" w:right="-20"/>
        <w:jc w:val="left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V</w:t>
      </w:r>
      <w:r>
        <w:rPr>
          <w:rFonts w:ascii="Calibri" w:hAnsi="Calibri" w:cs="Calibri" w:eastAsia="Calibri"/>
          <w:sz w:val="18"/>
          <w:szCs w:val="18"/>
          <w:spacing w:val="-1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ch</w:t>
      </w:r>
      <w:r>
        <w:rPr>
          <w:rFonts w:ascii="Calibri" w:hAnsi="Calibri" w:cs="Calibri" w:eastAsia="Calibri"/>
          <w:sz w:val="18"/>
          <w:szCs w:val="18"/>
          <w:spacing w:val="1"/>
          <w:w w:val="100"/>
          <w:b/>
          <w:bCs/>
        </w:rPr>
        <w:t>a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nn</w:t>
      </w:r>
      <w:r>
        <w:rPr>
          <w:rFonts w:ascii="Calibri" w:hAnsi="Calibri" w:cs="Calibri" w:eastAsia="Calibri"/>
          <w:sz w:val="18"/>
          <w:szCs w:val="18"/>
          <w:spacing w:val="1"/>
          <w:w w:val="100"/>
          <w:b/>
          <w:bCs/>
        </w:rPr>
        <w:t>e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l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75"/>
        <w:jc w:val="left"/>
        <w:rPr>
          <w:rFonts w:ascii="Calibri" w:hAnsi="Calibri" w:cs="Calibri" w:eastAsia="Calibri"/>
          <w:sz w:val="23"/>
          <w:szCs w:val="23"/>
        </w:rPr>
      </w:pPr>
      <w:rPr/>
      <w:r>
        <w:rPr>
          <w:rFonts w:ascii="Calibri" w:hAnsi="Calibri" w:cs="Calibri" w:eastAsia="Calibri"/>
          <w:sz w:val="23"/>
          <w:szCs w:val="23"/>
          <w:color w:val="FFFFFF"/>
          <w:spacing w:val="-9"/>
          <w:w w:val="100"/>
        </w:rPr>
        <w:t>A</w:t>
      </w:r>
      <w:r>
        <w:rPr>
          <w:rFonts w:ascii="Calibri" w:hAnsi="Calibri" w:cs="Calibri" w:eastAsia="Calibri"/>
          <w:sz w:val="23"/>
          <w:szCs w:val="23"/>
          <w:color w:val="FFFFFF"/>
          <w:spacing w:val="0"/>
          <w:w w:val="100"/>
        </w:rPr>
        <w:t>VI</w:t>
      </w:r>
      <w:r>
        <w:rPr>
          <w:rFonts w:ascii="Calibri" w:hAnsi="Calibri" w:cs="Calibri" w:eastAsia="Calibri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913" w:right="-20"/>
        <w:jc w:val="left"/>
        <w:tabs>
          <w:tab w:pos="2320" w:val="left"/>
        </w:tabs>
        <w:rPr>
          <w:rFonts w:ascii="Calibri" w:hAnsi="Calibri" w:cs="Calibri" w:eastAsia="Calibri"/>
          <w:sz w:val="23"/>
          <w:szCs w:val="23"/>
        </w:rPr>
      </w:pPr>
      <w:rPr/>
      <w:r>
        <w:rPr>
          <w:rFonts w:ascii="Calibri" w:hAnsi="Calibri" w:cs="Calibri" w:eastAsia="Calibri"/>
          <w:sz w:val="23"/>
          <w:szCs w:val="23"/>
          <w:color w:val="FFFFFF"/>
          <w:spacing w:val="-9"/>
          <w:w w:val="100"/>
          <w:position w:val="1"/>
        </w:rPr>
        <w:t>A</w:t>
      </w:r>
      <w:r>
        <w:rPr>
          <w:rFonts w:ascii="Calibri" w:hAnsi="Calibri" w:cs="Calibri" w:eastAsia="Calibri"/>
          <w:sz w:val="23"/>
          <w:szCs w:val="23"/>
          <w:color w:val="FFFFFF"/>
          <w:spacing w:val="0"/>
          <w:w w:val="100"/>
          <w:position w:val="1"/>
        </w:rPr>
        <w:t>VI</w:t>
        <w:tab/>
      </w:r>
      <w:r>
        <w:rPr>
          <w:rFonts w:ascii="Calibri" w:hAnsi="Calibri" w:cs="Calibri" w:eastAsia="Calibri"/>
          <w:sz w:val="23"/>
          <w:szCs w:val="23"/>
          <w:color w:val="FFFFFF"/>
          <w:spacing w:val="-9"/>
          <w:w w:val="101"/>
          <w:position w:val="0"/>
        </w:rPr>
        <w:t>A</w:t>
      </w:r>
      <w:r>
        <w:rPr>
          <w:rFonts w:ascii="Calibri" w:hAnsi="Calibri" w:cs="Calibri" w:eastAsia="Calibri"/>
          <w:sz w:val="23"/>
          <w:szCs w:val="23"/>
          <w:color w:val="FFFFFF"/>
          <w:spacing w:val="0"/>
          <w:w w:val="101"/>
          <w:position w:val="0"/>
        </w:rPr>
        <w:t>VI</w:t>
      </w:r>
      <w:r>
        <w:rPr>
          <w:rFonts w:ascii="Calibri" w:hAnsi="Calibri" w:cs="Calibri" w:eastAsia="Calibri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1380" w:val="left"/>
          <w:tab w:pos="2860" w:val="left"/>
        </w:tabs>
        <w:rPr>
          <w:rFonts w:ascii="Calibri" w:hAnsi="Calibri" w:cs="Calibri" w:eastAsia="Calibri"/>
          <w:sz w:val="23"/>
          <w:szCs w:val="23"/>
        </w:rPr>
      </w:pPr>
      <w:rPr/>
      <w:r>
        <w:rPr>
          <w:rFonts w:ascii="Calibri" w:hAnsi="Calibri" w:cs="Calibri" w:eastAsia="Calibri"/>
          <w:sz w:val="23"/>
          <w:szCs w:val="23"/>
          <w:spacing w:val="0"/>
          <w:w w:val="100"/>
        </w:rPr>
        <w:t>VP</w:t>
        <w:tab/>
      </w:r>
      <w:r>
        <w:rPr>
          <w:rFonts w:ascii="Calibri" w:hAnsi="Calibri" w:cs="Calibri" w:eastAsia="Calibri"/>
          <w:sz w:val="23"/>
          <w:szCs w:val="23"/>
          <w:spacing w:val="0"/>
          <w:w w:val="100"/>
        </w:rPr>
        <w:t>VP</w:t>
        <w:tab/>
      </w:r>
      <w:r>
        <w:rPr>
          <w:rFonts w:ascii="Calibri" w:hAnsi="Calibri" w:cs="Calibri" w:eastAsia="Calibri"/>
          <w:sz w:val="23"/>
          <w:szCs w:val="23"/>
          <w:spacing w:val="0"/>
          <w:w w:val="100"/>
        </w:rPr>
        <w:t>VP</w:t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  <w:cols w:num="3" w:equalWidth="0">
            <w:col w:w="2409" w:space="703"/>
            <w:col w:w="316" w:space="239"/>
            <w:col w:w="513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527855pt;margin-top:53.394592pt;width:463.766384pt;height:347.824749pt;mso-position-horizontal-relative:page;mso-position-vertical-relative:page;z-index:-858" type="#_x0000_t202" filled="f" stroked="f">
            <v:textbox inset="0,0,0,0">
              <w:txbxContent>
                <w:p>
                  <w:pPr>
                    <w:spacing w:before="0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right="1194"/>
                    <w:jc w:val="right"/>
                    <w:rPr>
                      <w:rFonts w:ascii="Adobe Fangsong Std" w:hAnsi="Adobe Fangsong Std" w:cs="Adobe Fangsong Std" w:eastAsia="Adobe Fangsong Std"/>
                      <w:sz w:val="18"/>
                      <w:szCs w:val="18"/>
                    </w:rPr>
                  </w:pPr>
                  <w:rPr/>
                  <w:r>
                    <w:rPr>
                      <w:rFonts w:ascii="Adobe Fangsong Std" w:hAnsi="Adobe Fangsong Std" w:cs="Adobe Fangsong Std" w:eastAsia="Adobe Fangsong Std"/>
                      <w:sz w:val="18"/>
                      <w:szCs w:val="18"/>
                      <w:spacing w:val="0"/>
                      <w:w w:val="83"/>
                    </w:rPr>
                    <w:t>9</w:t>
                  </w:r>
                  <w:r>
                    <w:rPr>
                      <w:rFonts w:ascii="Adobe Fangsong Std" w:hAnsi="Adobe Fangsong Std" w:cs="Adobe Fangsong Std" w:eastAsia="Adobe Fangsong Std"/>
                      <w:sz w:val="18"/>
                      <w:szCs w:val="18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77.205795pt;margin-top:53.072533pt;width:464.410504pt;height:348.468869pt;mso-position-horizontal-relative:page;mso-position-vertical-relative:page;z-index:-857" coordorigin="1544,1061" coordsize="9288,6969">
            <v:group style="position:absolute;left:1551;top:1068;width:9275;height:6956" coordorigin="1551,1068" coordsize="9275,6956">
              <v:shape style="position:absolute;left:1551;top:1068;width:9275;height:6956" coordorigin="1551,1068" coordsize="9275,6956" path="m10826,8024l10826,1068,1551,1068,1551,8024,10826,8024e" filled="t" fillcolor="#FFFFFF" stroked="f">
                <v:path arrowok="t"/>
                <v:fill/>
              </v:shape>
              <v:shape style="position:absolute;left:2699;top:5293;width:6916;height:1540" type="#_x0000_t75">
                <v:imagedata r:id="rId20" o:title=""/>
              </v:shape>
            </v:group>
            <v:group style="position:absolute;left:2747;top:5318;width:6820;height:1444" coordorigin="2747,5318" coordsize="6820,1444">
              <v:shape style="position:absolute;left:2747;top:5318;width:6820;height:1444" coordorigin="2747,5318" coordsize="6820,1444" path="m9327,5318l2987,5318,2920,5327,2860,5354,2810,5396,2773,5450,2751,5512,2747,6521,2748,6544,2764,6610,2796,6667,2842,6712,2899,6745,2965,6760,2988,6761,9327,6761,9395,6752,9455,6725,9505,6683,9542,6629,9563,6566,9568,5558,9566,5535,9551,5469,9518,5412,9472,5366,9415,5334,9350,5319,9327,5318e" filled="t" fillcolor="#EDEBE0" stroked="f">
                <v:path arrowok="t"/>
                <v:fill/>
              </v:shape>
            </v:group>
            <v:group style="position:absolute;left:2747;top:5318;width:6820;height:1444" coordorigin="2747,5318" coordsize="6820,1444">
              <v:shape style="position:absolute;left:2747;top:5318;width:6820;height:1444" coordorigin="2747,5318" coordsize="6820,1444" path="m2747,5558l2757,5491,2784,5431,2825,5381,2879,5344,2942,5322,9327,5318,9350,5319,9415,5334,9472,5366,9518,5412,9551,5469,9566,5535,9568,6521,9566,6544,9551,6609,9519,6666,9473,6712,9416,6744,9350,6760,2988,6761,2965,6760,2899,6745,2842,6712,2796,6667,2764,6610,2748,6544,2747,5558xe" filled="f" stroked="t" strokeweight=".463766pt" strokecolor="#497DBA">
                <v:path arrowok="t"/>
              </v:shape>
              <v:shape style="position:absolute;left:2690;top:2323;width:6916;height:1540" type="#_x0000_t75">
                <v:imagedata r:id="rId21" o:title=""/>
              </v:shape>
            </v:group>
            <v:group style="position:absolute;left:2738;top:2348;width:6820;height:1444" coordorigin="2738,2348" coordsize="6820,1444">
              <v:shape style="position:absolute;left:2738;top:2348;width:6820;height:1444" coordorigin="2738,2348" coordsize="6820,1444" path="m9318,2348l2978,2348,2911,2358,2851,2385,2801,2426,2764,2480,2742,2543,2738,3551,2739,3575,2755,3640,2787,3697,2833,3743,2890,3775,2955,3791,2978,3792,9318,3792,9385,3782,9446,3755,9495,3713,9532,3660,9554,3597,9558,2588,9557,2565,9541,2500,9509,2443,9463,2397,9406,2365,9341,2349,9318,2348e" filled="t" fillcolor="#EDEBE0" stroked="f">
                <v:path arrowok="t"/>
                <v:fill/>
              </v:shape>
            </v:group>
            <v:group style="position:absolute;left:2738;top:2348;width:6820;height:1444" coordorigin="2738,2348" coordsize="6820,1444">
              <v:shape style="position:absolute;left:2738;top:2348;width:6820;height:1444" coordorigin="2738,2348" coordsize="6820,1444" path="m2738,2589l2747,2521,2774,2461,2816,2411,2870,2374,2932,2352,9318,2348,9341,2349,9406,2365,9463,2397,9509,2443,9541,2500,9557,2565,9558,3551,9557,3574,9541,3640,9509,3697,9463,3743,9406,3775,9341,3791,2978,3792,2955,3791,2890,3775,2833,3743,2787,3697,2755,3640,2739,3575,2738,2589xe" filled="f" stroked="t" strokeweight=".463766pt" strokecolor="#497DBA">
                <v:path arrowok="t"/>
              </v:shape>
              <v:shape style="position:absolute;left:4649;top:4223;width:682;height:351" type="#_x0000_t75">
                <v:imagedata r:id="rId22" o:title=""/>
              </v:shape>
              <v:shape style="position:absolute;left:4649;top:4146;width:680;height:574" type="#_x0000_t75">
                <v:imagedata r:id="rId23" o:title=""/>
              </v:shape>
              <v:shape style="position:absolute;left:4696;top:4248;width:586;height:255" type="#_x0000_t75">
                <v:imagedata r:id="rId24" o:title=""/>
              </v:shape>
            </v:group>
            <v:group style="position:absolute;left:4696;top:4248;width:586;height:255" coordorigin="4696,4248" coordsize="586,255">
              <v:shape style="position:absolute;left:4696;top:4248;width:586;height:255" coordorigin="4696,4248" coordsize="586,255" path="m4696,4503l5282,4503,5282,4248,4696,4248,4696,4503xe" filled="f" stroked="t" strokeweight=".463766pt" strokecolor="#497DBA">
                <v:path arrowok="t"/>
              </v:shape>
              <v:shape style="position:absolute;left:2793;top:2894;width:6725;height:113" type="#_x0000_t75">
                <v:imagedata r:id="rId25" o:title=""/>
              </v:shape>
            </v:group>
            <v:group style="position:absolute;left:2838;top:2930;width:6624;height:2" coordorigin="2838,2930" coordsize="6624,2">
              <v:shape style="position:absolute;left:2838;top:2930;width:6624;height:2" coordorigin="2838,2930" coordsize="6624,0" path="m2838,2930l9462,2930e" filled="f" stroked="t" strokeweight="1.314005pt" strokecolor="#4F81BC">
                <v:path arrowok="t"/>
              </v:shape>
              <v:shape style="position:absolute;left:2793;top:3663;width:6725;height:113" type="#_x0000_t75">
                <v:imagedata r:id="rId26" o:title=""/>
              </v:shape>
            </v:group>
            <v:group style="position:absolute;left:2838;top:3700;width:6624;height:2" coordorigin="2838,3700" coordsize="6624,2">
              <v:shape style="position:absolute;left:2838;top:3700;width:6624;height:2" coordorigin="2838,3700" coordsize="6624,0" path="m2838,3700l9462,3700e" filled="f" stroked="t" strokeweight="1.314005pt" strokecolor="#4F81BC">
                <v:path arrowok="t"/>
              </v:shape>
              <v:shape style="position:absolute;left:2793;top:4467;width:6725;height:113" type="#_x0000_t75">
                <v:imagedata r:id="rId27" o:title=""/>
              </v:shape>
            </v:group>
            <v:group style="position:absolute;left:2838;top:4504;width:6624;height:2" coordorigin="2838,4504" coordsize="6624,2">
              <v:shape style="position:absolute;left:2838;top:4504;width:6624;height:2" coordorigin="2838,4504" coordsize="6624,0" path="m2838,4504l9462,4504e" filled="f" stroked="t" strokeweight="1.314005pt" strokecolor="#000000">
                <v:path arrowok="t"/>
              </v:shape>
              <v:shape style="position:absolute;left:3645;top:3051;width:320;height:713" type="#_x0000_t75">
                <v:imagedata r:id="rId28" o:title=""/>
              </v:shape>
            </v:group>
            <v:group style="position:absolute;left:3744;top:3191;width:122;height:509" coordorigin="3744,3191" coordsize="122,509">
              <v:shape style="position:absolute;left:3744;top:3191;width:122;height:509" coordorigin="3744,3191" coordsize="122,509" path="m3805,3243l3792,3266,3792,3700,3818,3700,3818,3266,3805,3243e" filled="t" fillcolor="#FF0000" stroked="f">
                <v:path arrowok="t"/>
                <v:fill/>
              </v:shape>
              <v:shape style="position:absolute;left:3744;top:3191;width:122;height:509" coordorigin="3744,3191" coordsize="122,509" path="m3805,3191l3744,3296,3746,3304,3753,3307,3759,3311,3767,3309,3771,3303,3792,3266,3792,3217,3820,3217,3805,3191e" filled="t" fillcolor="#FF0000" stroked="f">
                <v:path arrowok="t"/>
                <v:fill/>
              </v:shape>
              <v:shape style="position:absolute;left:3744;top:3191;width:122;height:509" coordorigin="3744,3191" coordsize="122,509" path="m3820,3217l3818,3217,3818,3266,3840,3303,3843,3309,3852,3311,3858,3307,3864,3304,3866,3296,3820,3217e" filled="t" fillcolor="#FF0000" stroked="f">
                <v:path arrowok="t"/>
                <v:fill/>
              </v:shape>
              <v:shape style="position:absolute;left:3744;top:3191;width:122;height:509" coordorigin="3744,3191" coordsize="122,509" path="m3818,3217l3792,3217,3792,3266,3805,3243,3794,3224,3818,3224,3818,3217e" filled="t" fillcolor="#FF0000" stroked="f">
                <v:path arrowok="t"/>
                <v:fill/>
              </v:shape>
              <v:shape style="position:absolute;left:3744;top:3191;width:122;height:509" coordorigin="3744,3191" coordsize="122,509" path="m3818,3224l3817,3224,3805,3243,3818,3266,3818,3224e" filled="t" fillcolor="#FF0000" stroked="f">
                <v:path arrowok="t"/>
                <v:fill/>
              </v:shape>
              <v:shape style="position:absolute;left:3744;top:3191;width:122;height:509" coordorigin="3744,3191" coordsize="122,509" path="m3817,3224l3794,3224,3805,3243,3817,3224e" filled="t" fillcolor="#FF0000" stroked="f">
                <v:path arrowok="t"/>
                <v:fill/>
              </v:shape>
              <v:shape style="position:absolute;left:4526;top:2281;width:320;height:713" type="#_x0000_t75">
                <v:imagedata r:id="rId29" o:title=""/>
              </v:shape>
            </v:group>
            <v:group style="position:absolute;left:4625;top:2421;width:122;height:509" coordorigin="4625,2421" coordsize="122,509">
              <v:shape style="position:absolute;left:4625;top:2421;width:122;height:509" coordorigin="4625,2421" coordsize="122,509" path="m4686,2473l4673,2496,4673,2930,4700,2930,4700,2496,4686,2473e" filled="t" fillcolor="#4F81BC" stroked="f">
                <v:path arrowok="t"/>
                <v:fill/>
              </v:shape>
              <v:shape style="position:absolute;left:4625;top:2421;width:122;height:509" coordorigin="4625,2421" coordsize="122,509" path="m4686,2421l4625,2526,4628,2534,4634,2538,4640,2541,4648,2539,4652,2533,4673,2496,4673,2447,4702,2447,4686,2421e" filled="t" fillcolor="#4F81BC" stroked="f">
                <v:path arrowok="t"/>
                <v:fill/>
              </v:shape>
              <v:shape style="position:absolute;left:4625;top:2421;width:122;height:509" coordorigin="4625,2421" coordsize="122,509" path="m4702,2447l4700,2447,4700,2496,4721,2533,4725,2539,4733,2541,4739,2538,4745,2534,4747,2526,4702,2447e" filled="t" fillcolor="#4F81BC" stroked="f">
                <v:path arrowok="t"/>
                <v:fill/>
              </v:shape>
              <v:shape style="position:absolute;left:4625;top:2421;width:122;height:509" coordorigin="4625,2421" coordsize="122,509" path="m4700,2447l4673,2447,4673,2496,4686,2473,4675,2454,4700,2454,4700,2447e" filled="t" fillcolor="#4F81BC" stroked="f">
                <v:path arrowok="t"/>
                <v:fill/>
              </v:shape>
              <v:shape style="position:absolute;left:4625;top:2421;width:122;height:509" coordorigin="4625,2421" coordsize="122,509" path="m4700,2454l4698,2454,4686,2473,4700,2496,4700,2454e" filled="t" fillcolor="#4F81BC" stroked="f">
                <v:path arrowok="t"/>
                <v:fill/>
              </v:shape>
              <v:shape style="position:absolute;left:4625;top:2421;width:122;height:509" coordorigin="4625,2421" coordsize="122,509" path="m4698,2454l4675,2454,4686,2473,4698,2454e" filled="t" fillcolor="#4F81BC" stroked="f">
                <v:path arrowok="t"/>
                <v:fill/>
              </v:shape>
              <v:shape style="position:absolute;left:5123;top:3051;width:320;height:713" type="#_x0000_t75">
                <v:imagedata r:id="rId30" o:title=""/>
              </v:shape>
            </v:group>
            <v:group style="position:absolute;left:5222;top:3191;width:122;height:509" coordorigin="5222,3191" coordsize="122,509">
              <v:shape style="position:absolute;left:5222;top:3191;width:122;height:509" coordorigin="5222,3191" coordsize="122,509" path="m5283,3243l5270,3266,5270,3700,5296,3700,5296,3266,5283,3243e" filled="t" fillcolor="#4F81BC" stroked="f">
                <v:path arrowok="t"/>
                <v:fill/>
              </v:shape>
              <v:shape style="position:absolute;left:5222;top:3191;width:122;height:509" coordorigin="5222,3191" coordsize="122,509" path="m5283,3191l5222,3296,5224,3304,5231,3307,5237,3311,5245,3309,5248,3303,5270,3266,5270,3217,5298,3217,5283,3191e" filled="t" fillcolor="#4F81BC" stroked="f">
                <v:path arrowok="t"/>
                <v:fill/>
              </v:shape>
              <v:shape style="position:absolute;left:5222;top:3191;width:122;height:509" coordorigin="5222,3191" coordsize="122,509" path="m5298,3217l5296,3217,5296,3266,5318,3303,5321,3309,5329,3311,5336,3307,5342,3304,5344,3296,5298,3217e" filled="t" fillcolor="#4F81BC" stroked="f">
                <v:path arrowok="t"/>
                <v:fill/>
              </v:shape>
              <v:shape style="position:absolute;left:5222;top:3191;width:122;height:509" coordorigin="5222,3191" coordsize="122,509" path="m5296,3217l5270,3217,5270,3266,5283,3243,5272,3224,5296,3224,5296,3217e" filled="t" fillcolor="#4F81BC" stroked="f">
                <v:path arrowok="t"/>
                <v:fill/>
              </v:shape>
              <v:shape style="position:absolute;left:5222;top:3191;width:122;height:509" coordorigin="5222,3191" coordsize="122,509" path="m5296,3224l5294,3224,5283,3243,5296,3266,5296,3224e" filled="t" fillcolor="#4F81BC" stroked="f">
                <v:path arrowok="t"/>
                <v:fill/>
              </v:shape>
              <v:shape style="position:absolute;left:5222;top:3191;width:122;height:509" coordorigin="5222,3191" coordsize="122,509" path="m5294,3224l5272,3224,5283,3243,5294,3224e" filled="t" fillcolor="#4F81BC" stroked="f">
                <v:path arrowok="t"/>
                <v:fill/>
              </v:shape>
              <v:shape style="position:absolute;left:6003;top:2281;width:320;height:713" type="#_x0000_t75">
                <v:imagedata r:id="rId31" o:title=""/>
              </v:shape>
            </v:group>
            <v:group style="position:absolute;left:6102;top:2421;width:122;height:509" coordorigin="6102,2421" coordsize="122,509">
              <v:shape style="position:absolute;left:6102;top:2421;width:122;height:509" coordorigin="6102,2421" coordsize="122,509" path="m6163,2473l6150,2496,6150,2930,6176,2930,6176,2496,6163,2473e" filled="t" fillcolor="#4F81BC" stroked="f">
                <v:path arrowok="t"/>
                <v:fill/>
              </v:shape>
              <v:shape style="position:absolute;left:6102;top:2421;width:122;height:509" coordorigin="6102,2421" coordsize="122,509" path="m6163,2421l6102,2526,6104,2534,6110,2538,6116,2541,6124,2539,6128,2533,6150,2496,6150,2447,6178,2447,6163,2421e" filled="t" fillcolor="#4F81BC" stroked="f">
                <v:path arrowok="t"/>
                <v:fill/>
              </v:shape>
              <v:shape style="position:absolute;left:6102;top:2421;width:122;height:509" coordorigin="6102,2421" coordsize="122,509" path="m6178,2447l6176,2447,6176,2496,6197,2533,6201,2539,6209,2541,6215,2538,6222,2534,6224,2526,6178,2447e" filled="t" fillcolor="#4F81BC" stroked="f">
                <v:path arrowok="t"/>
                <v:fill/>
              </v:shape>
              <v:shape style="position:absolute;left:6102;top:2421;width:122;height:509" coordorigin="6102,2421" coordsize="122,509" path="m6176,2447l6150,2447,6150,2496,6163,2473,6151,2454,6176,2454,6176,2447e" filled="t" fillcolor="#4F81BC" stroked="f">
                <v:path arrowok="t"/>
                <v:fill/>
              </v:shape>
              <v:shape style="position:absolute;left:6102;top:2421;width:122;height:509" coordorigin="6102,2421" coordsize="122,509" path="m6176,2454l6174,2454,6163,2473,6176,2496,6176,2454e" filled="t" fillcolor="#4F81BC" stroked="f">
                <v:path arrowok="t"/>
                <v:fill/>
              </v:shape>
              <v:shape style="position:absolute;left:6102;top:2421;width:122;height:509" coordorigin="6102,2421" coordsize="122,509" path="m6174,2454l6151,2454,6163,2473,6174,2454e" filled="t" fillcolor="#4F81BC" stroked="f">
                <v:path arrowok="t"/>
                <v:fill/>
              </v:shape>
              <v:shape style="position:absolute;left:6564;top:3051;width:320;height:713" type="#_x0000_t75">
                <v:imagedata r:id="rId32" o:title=""/>
              </v:shape>
            </v:group>
            <v:group style="position:absolute;left:6663;top:3191;width:122;height:509" coordorigin="6663,3191" coordsize="122,509">
              <v:shape style="position:absolute;left:6663;top:3191;width:122;height:509" coordorigin="6663,3191" coordsize="122,509" path="m6724,3243l6711,3266,6711,3700,6737,3700,6737,3266,6724,3243e" filled="t" fillcolor="#4F81BC" stroked="f">
                <v:path arrowok="t"/>
                <v:fill/>
              </v:shape>
              <v:shape style="position:absolute;left:6663;top:3191;width:122;height:509" coordorigin="6663,3191" coordsize="122,509" path="m6724,3191l6663,3296,6665,3304,6671,3307,6677,3311,6686,3309,6689,3303,6711,3266,6711,3217,6739,3217,6724,3191e" filled="t" fillcolor="#4F81BC" stroked="f">
                <v:path arrowok="t"/>
                <v:fill/>
              </v:shape>
              <v:shape style="position:absolute;left:6663;top:3191;width:122;height:509" coordorigin="6663,3191" coordsize="122,509" path="m6739,3217l6737,3217,6737,3266,6759,3303,6762,3309,6770,3311,6776,3307,6783,3304,6785,3296,6739,3217e" filled="t" fillcolor="#4F81BC" stroked="f">
                <v:path arrowok="t"/>
                <v:fill/>
              </v:shape>
              <v:shape style="position:absolute;left:6663;top:3191;width:122;height:509" coordorigin="6663,3191" coordsize="122,509" path="m6737,3217l6711,3217,6711,3266,6724,3243,6713,3224,6737,3224,6737,3217e" filled="t" fillcolor="#4F81BC" stroked="f">
                <v:path arrowok="t"/>
                <v:fill/>
              </v:shape>
              <v:shape style="position:absolute;left:6663;top:3191;width:122;height:509" coordorigin="6663,3191" coordsize="122,509" path="m6737,3224l6735,3224,6724,3243,6737,3266,6737,3224e" filled="t" fillcolor="#4F81BC" stroked="f">
                <v:path arrowok="t"/>
                <v:fill/>
              </v:shape>
              <v:shape style="position:absolute;left:6663;top:3191;width:122;height:509" coordorigin="6663,3191" coordsize="122,509" path="m6735,3224l6713,3224,6724,3243,6735,3224e" filled="t" fillcolor="#4F81BC" stroked="f">
                <v:path arrowok="t"/>
                <v:fill/>
              </v:shape>
              <v:shape style="position:absolute;left:7445;top:2281;width:320;height:713" type="#_x0000_t75">
                <v:imagedata r:id="rId33" o:title=""/>
              </v:shape>
            </v:group>
            <v:group style="position:absolute;left:7544;top:2421;width:122;height:509" coordorigin="7544,2421" coordsize="122,509">
              <v:shape style="position:absolute;left:7544;top:2421;width:122;height:509" coordorigin="7544,2421" coordsize="122,509" path="m7605,2473l7592,2496,7592,2930,7618,2930,7618,2496,7605,2473e" filled="t" fillcolor="#4F81BC" stroked="f">
                <v:path arrowok="t"/>
                <v:fill/>
              </v:shape>
              <v:shape style="position:absolute;left:7544;top:2421;width:122;height:509" coordorigin="7544,2421" coordsize="122,509" path="m7605,2421l7544,2526,7546,2534,7552,2538,7559,2541,7567,2539,7570,2533,7592,2496,7592,2447,7620,2447,7605,2421e" filled="t" fillcolor="#4F81BC" stroked="f">
                <v:path arrowok="t"/>
                <v:fill/>
              </v:shape>
              <v:shape style="position:absolute;left:7544;top:2421;width:122;height:509" coordorigin="7544,2421" coordsize="122,509" path="m7620,2447l7618,2447,7618,2496,7640,2533,7643,2539,7651,2541,7658,2538,7664,2534,7666,2526,7620,2447e" filled="t" fillcolor="#4F81BC" stroked="f">
                <v:path arrowok="t"/>
                <v:fill/>
              </v:shape>
              <v:shape style="position:absolute;left:7544;top:2421;width:122;height:509" coordorigin="7544,2421" coordsize="122,509" path="m7618,2447l7592,2447,7592,2496,7605,2473,7594,2454,7618,2454,7618,2447e" filled="t" fillcolor="#4F81BC" stroked="f">
                <v:path arrowok="t"/>
                <v:fill/>
              </v:shape>
              <v:shape style="position:absolute;left:7544;top:2421;width:122;height:509" coordorigin="7544,2421" coordsize="122,509" path="m7618,2454l7616,2454,7605,2473,7618,2496,7618,2454e" filled="t" fillcolor="#4F81BC" stroked="f">
                <v:path arrowok="t"/>
                <v:fill/>
              </v:shape>
              <v:shape style="position:absolute;left:7544;top:2421;width:122;height:509" coordorigin="7544,2421" coordsize="122,509" path="m7616,2454l7594,2454,7605,2473,7616,2454e" filled="t" fillcolor="#4F81BC" stroked="f">
                <v:path arrowok="t"/>
                <v:fill/>
              </v:shape>
              <v:shape style="position:absolute;left:8006;top:3051;width:320;height:713" type="#_x0000_t75">
                <v:imagedata r:id="rId34" o:title=""/>
              </v:shape>
            </v:group>
            <v:group style="position:absolute;left:8105;top:3191;width:122;height:509" coordorigin="8105,3191" coordsize="122,509">
              <v:shape style="position:absolute;left:8105;top:3191;width:122;height:509" coordorigin="8105,3191" coordsize="122,509" path="m8166,3243l8153,3266,8153,3700,8179,3700,8179,3266,8166,3243e" filled="t" fillcolor="#4F81BC" stroked="f">
                <v:path arrowok="t"/>
                <v:fill/>
              </v:shape>
              <v:shape style="position:absolute;left:8105;top:3191;width:122;height:509" coordorigin="8105,3191" coordsize="122,509" path="m8166,3191l8109,3289,8105,3296,8107,3304,8114,3307,8120,3311,8128,3309,8132,3303,8153,3266,8153,3217,8181,3217,8166,3191e" filled="t" fillcolor="#4F81BC" stroked="f">
                <v:path arrowok="t"/>
                <v:fill/>
              </v:shape>
              <v:shape style="position:absolute;left:8105;top:3191;width:122;height:509" coordorigin="8105,3191" coordsize="122,509" path="m8181,3217l8179,3217,8179,3266,8201,3303,8204,3309,8213,3311,8219,3307,8225,3304,8227,3296,8181,3217e" filled="t" fillcolor="#4F81BC" stroked="f">
                <v:path arrowok="t"/>
                <v:fill/>
              </v:shape>
              <v:shape style="position:absolute;left:8105;top:3191;width:122;height:509" coordorigin="8105,3191" coordsize="122,509" path="m8179,3217l8153,3217,8153,3266,8166,3243,8155,3224,8179,3224,8179,3217e" filled="t" fillcolor="#4F81BC" stroked="f">
                <v:path arrowok="t"/>
                <v:fill/>
              </v:shape>
              <v:shape style="position:absolute;left:8105;top:3191;width:122;height:509" coordorigin="8105,3191" coordsize="122,509" path="m8179,3224l8178,3224,8166,3243,8179,3266,8179,3224e" filled="t" fillcolor="#4F81BC" stroked="f">
                <v:path arrowok="t"/>
                <v:fill/>
              </v:shape>
              <v:shape style="position:absolute;left:8105;top:3191;width:122;height:509" coordorigin="8105,3191" coordsize="122,509" path="m8178,3224l8155,3224,8166,3243,8178,3224e" filled="t" fillcolor="#4F81BC" stroked="f">
                <v:path arrowok="t"/>
                <v:fill/>
              </v:shape>
              <v:shape style="position:absolute;left:8841;top:2281;width:320;height:713" type="#_x0000_t75">
                <v:imagedata r:id="rId35" o:title=""/>
              </v:shape>
            </v:group>
            <v:group style="position:absolute;left:8940;top:2421;width:122;height:509" coordorigin="8940,2421" coordsize="122,509">
              <v:shape style="position:absolute;left:8940;top:2421;width:122;height:509" coordorigin="8940,2421" coordsize="122,509" path="m9001,2473l8988,2496,8988,2930,9014,2930,9014,2496,9001,2473e" filled="t" fillcolor="#4F81BC" stroked="f">
                <v:path arrowok="t"/>
                <v:fill/>
              </v:shape>
              <v:shape style="position:absolute;left:8940;top:2421;width:122;height:509" coordorigin="8940,2421" coordsize="122,509" path="m9001,2421l8940,2526,8942,2534,8948,2538,8955,2541,8963,2539,8966,2533,8988,2496,8988,2447,9016,2447,9001,2421e" filled="t" fillcolor="#4F81BC" stroked="f">
                <v:path arrowok="t"/>
                <v:fill/>
              </v:shape>
              <v:shape style="position:absolute;left:8940;top:2421;width:122;height:509" coordorigin="8940,2421" coordsize="122,509" path="m9016,2447l9014,2447,9014,2496,9036,2533,9039,2539,9047,2541,9054,2538,9060,2534,9062,2526,9016,2447e" filled="t" fillcolor="#4F81BC" stroked="f">
                <v:path arrowok="t"/>
                <v:fill/>
              </v:shape>
              <v:shape style="position:absolute;left:8940;top:2421;width:122;height:509" coordorigin="8940,2421" coordsize="122,509" path="m9014,2447l8988,2447,8988,2496,9001,2473,8990,2454,9014,2454,9014,2447e" filled="t" fillcolor="#4F81BC" stroked="f">
                <v:path arrowok="t"/>
                <v:fill/>
              </v:shape>
              <v:shape style="position:absolute;left:8940;top:2421;width:122;height:509" coordorigin="8940,2421" coordsize="122,509" path="m9014,2454l9012,2454,9001,2473,9014,2496,9014,2454e" filled="t" fillcolor="#4F81BC" stroked="f">
                <v:path arrowok="t"/>
                <v:fill/>
              </v:shape>
              <v:shape style="position:absolute;left:8940;top:2421;width:122;height:509" coordorigin="8940,2421" coordsize="122,509" path="m9012,2454l8990,2454,9001,2473,9012,2454e" filled="t" fillcolor="#4F81BC" stroked="f">
                <v:path arrowok="t"/>
                <v:fill/>
              </v:shape>
              <v:shape style="position:absolute;left:3645;top:4481;width:320;height:745" type="#_x0000_t75">
                <v:imagedata r:id="rId36" o:title=""/>
              </v:shape>
            </v:group>
            <v:group style="position:absolute;left:3744;top:4504;width:122;height:542" coordorigin="3744,4504" coordsize="122,542">
              <v:shape style="position:absolute;left:3744;top:4504;width:122;height:542" coordorigin="3744,4504" coordsize="122,542" path="m3759,4925l3753,4929,3746,4933,3744,4941,3805,5045,3820,5019,3792,5019,3792,4971,3767,4927,3759,4925e" filled="t" fillcolor="#000000" stroked="f">
                <v:path arrowok="t"/>
                <v:fill/>
              </v:shape>
              <v:shape style="position:absolute;left:3744;top:4504;width:122;height:542" coordorigin="3744,4504" coordsize="122,542" path="m3792,4971l3792,5019,3818,5019,3818,5012,3794,5012,3805,4993,3792,4971e" filled="t" fillcolor="#000000" stroked="f">
                <v:path arrowok="t"/>
                <v:fill/>
              </v:shape>
              <v:shape style="position:absolute;left:3744;top:4504;width:122;height:542" coordorigin="3744,4504" coordsize="122,542" path="m3852,4925l3843,4927,3818,4971,3818,5019,3820,5019,3866,4941,3864,4933,3858,4929,3852,4925e" filled="t" fillcolor="#000000" stroked="f">
                <v:path arrowok="t"/>
                <v:fill/>
              </v:shape>
              <v:shape style="position:absolute;left:3744;top:4504;width:122;height:542" coordorigin="3744,4504" coordsize="122,542" path="m3805,4993l3794,5012,3817,5012,3805,4993e" filled="t" fillcolor="#000000" stroked="f">
                <v:path arrowok="t"/>
                <v:fill/>
              </v:shape>
              <v:shape style="position:absolute;left:3744;top:4504;width:122;height:542" coordorigin="3744,4504" coordsize="122,542" path="m3818,4971l3805,4993,3817,5012,3818,5012,3818,4971e" filled="t" fillcolor="#000000" stroked="f">
                <v:path arrowok="t"/>
                <v:fill/>
              </v:shape>
              <v:shape style="position:absolute;left:3744;top:4504;width:122;height:542" coordorigin="3744,4504" coordsize="122,542" path="m3818,4504l3792,4504,3792,4971,3805,4993,3818,4971,3818,4504e" filled="t" fillcolor="#000000" stroked="f">
                <v:path arrowok="t"/>
                <v:fill/>
              </v:shape>
              <v:shape style="position:absolute;left:4537;top:3855;width:320;height:713" type="#_x0000_t75">
                <v:imagedata r:id="rId37" o:title=""/>
              </v:shape>
            </v:group>
            <v:group style="position:absolute;left:4636;top:3995;width:122;height:509" coordorigin="4636,3995" coordsize="122,509">
              <v:shape style="position:absolute;left:4636;top:3995;width:122;height:509" coordorigin="4636,3995" coordsize="122,509" path="m4697,4047l4684,4070,4684,4504,4710,4504,4710,4070,4697,4047e" filled="t" fillcolor="#000000" stroked="f">
                <v:path arrowok="t"/>
                <v:fill/>
              </v:shape>
              <v:shape style="position:absolute;left:4636;top:3995;width:122;height:509" coordorigin="4636,3995" coordsize="122,509" path="m4697,3995l4636,4100,4638,4108,4645,4111,4651,4115,4659,4113,4663,4106,4684,4070,4684,4021,4712,4021,4697,3995e" filled="t" fillcolor="#000000" stroked="f">
                <v:path arrowok="t"/>
                <v:fill/>
              </v:shape>
              <v:shape style="position:absolute;left:4636;top:3995;width:122;height:509" coordorigin="4636,3995" coordsize="122,509" path="m4712,4021l4710,4021,4710,4070,4732,4106,4735,4113,4744,4115,4750,4111,4756,4108,4758,4100,4712,4021e" filled="t" fillcolor="#000000" stroked="f">
                <v:path arrowok="t"/>
                <v:fill/>
              </v:shape>
              <v:shape style="position:absolute;left:4636;top:3995;width:122;height:509" coordorigin="4636,3995" coordsize="122,509" path="m4710,4021l4684,4021,4684,4070,4697,4047,4686,4028,4710,4028,4710,4021e" filled="t" fillcolor="#000000" stroked="f">
                <v:path arrowok="t"/>
                <v:fill/>
              </v:shape>
              <v:shape style="position:absolute;left:4636;top:3995;width:122;height:509" coordorigin="4636,3995" coordsize="122,509" path="m4710,4028l4709,4028,4697,4047,4710,4070,4710,4028e" filled="t" fillcolor="#000000" stroked="f">
                <v:path arrowok="t"/>
                <v:fill/>
              </v:shape>
              <v:shape style="position:absolute;left:4636;top:3995;width:122;height:509" coordorigin="4636,3995" coordsize="122,509" path="m4709,4028l4686,4028,4697,4047,4709,4028e" filled="t" fillcolor="#000000" stroked="f">
                <v:path arrowok="t"/>
                <v:fill/>
              </v:shape>
              <v:shape style="position:absolute;left:6034;top:3855;width:320;height:713" type="#_x0000_t75">
                <v:imagedata r:id="rId38" o:title=""/>
              </v:shape>
            </v:group>
            <v:group style="position:absolute;left:6133;top:3995;width:122;height:509" coordorigin="6133,3995" coordsize="122,509">
              <v:shape style="position:absolute;left:6133;top:3995;width:122;height:509" coordorigin="6133,3995" coordsize="122,509" path="m6194,4047l6180,4070,6180,4504,6207,4504,6207,4070,6194,4047e" filled="t" fillcolor="#000000" stroked="f">
                <v:path arrowok="t"/>
                <v:fill/>
              </v:shape>
              <v:shape style="position:absolute;left:6133;top:3995;width:122;height:509" coordorigin="6133,3995" coordsize="122,509" path="m6194,3995l6133,4100,6135,4108,6141,4111,6147,4115,6155,4113,6159,4106,6180,4070,6180,4021,6209,4021,6194,3995e" filled="t" fillcolor="#000000" stroked="f">
                <v:path arrowok="t"/>
                <v:fill/>
              </v:shape>
              <v:shape style="position:absolute;left:6133;top:3995;width:122;height:509" coordorigin="6133,3995" coordsize="122,509" path="m6209,4021l6207,4021,6207,4070,6228,4106,6232,4113,6240,4115,6246,4111,6253,4108,6255,4100,6209,4021e" filled="t" fillcolor="#000000" stroked="f">
                <v:path arrowok="t"/>
                <v:fill/>
              </v:shape>
              <v:shape style="position:absolute;left:6133;top:3995;width:122;height:509" coordorigin="6133,3995" coordsize="122,509" path="m6207,4021l6180,4021,6180,4070,6194,4047,6182,4028,6207,4028,6207,4021e" filled="t" fillcolor="#000000" stroked="f">
                <v:path arrowok="t"/>
                <v:fill/>
              </v:shape>
              <v:shape style="position:absolute;left:6133;top:3995;width:122;height:509" coordorigin="6133,3995" coordsize="122,509" path="m6207,4028l6205,4028,6194,4047,6207,4070,6207,4028e" filled="t" fillcolor="#000000" stroked="f">
                <v:path arrowok="t"/>
                <v:fill/>
              </v:shape>
              <v:shape style="position:absolute;left:6133;top:3995;width:122;height:509" coordorigin="6133,3995" coordsize="122,509" path="m6205,4028l6182,4028,6194,4047,6205,4028e" filled="t" fillcolor="#000000" stroked="f">
                <v:path arrowok="t"/>
                <v:fill/>
              </v:shape>
              <v:shape style="position:absolute;left:7439;top:3855;width:320;height:713" type="#_x0000_t75">
                <v:imagedata r:id="rId39" o:title=""/>
              </v:shape>
            </v:group>
            <v:group style="position:absolute;left:7538;top:3995;width:122;height:509" coordorigin="7538,3995" coordsize="122,509">
              <v:shape style="position:absolute;left:7538;top:3995;width:122;height:509" coordorigin="7538,3995" coordsize="122,509" path="m7599,4047l7586,4070,7586,4504,7612,4504,7612,4070,7599,4047e" filled="t" fillcolor="#000000" stroked="f">
                <v:path arrowok="t"/>
                <v:fill/>
              </v:shape>
              <v:shape style="position:absolute;left:7538;top:3995;width:122;height:509" coordorigin="7538,3995" coordsize="122,509" path="m7599,3995l7538,4100,7540,4108,7546,4111,7552,4115,7561,4113,7564,4106,7586,4070,7586,4021,7614,4021,7599,3995e" filled="t" fillcolor="#000000" stroked="f">
                <v:path arrowok="t"/>
                <v:fill/>
              </v:shape>
              <v:shape style="position:absolute;left:7538;top:3995;width:122;height:509" coordorigin="7538,3995" coordsize="122,509" path="m7614,4021l7612,4021,7612,4070,7633,4106,7637,4113,7645,4115,7651,4111,7658,4108,7660,4100,7614,4021e" filled="t" fillcolor="#000000" stroked="f">
                <v:path arrowok="t"/>
                <v:fill/>
              </v:shape>
              <v:shape style="position:absolute;left:7538;top:3995;width:122;height:509" coordorigin="7538,3995" coordsize="122,509" path="m7612,4021l7586,4021,7586,4070,7599,4047,7588,4028,7612,4028,7612,4021e" filled="t" fillcolor="#000000" stroked="f">
                <v:path arrowok="t"/>
                <v:fill/>
              </v:shape>
              <v:shape style="position:absolute;left:7538;top:3995;width:122;height:509" coordorigin="7538,3995" coordsize="122,509" path="m7612,4028l7610,4028,7599,4047,7612,4070,7612,4028e" filled="t" fillcolor="#000000" stroked="f">
                <v:path arrowok="t"/>
                <v:fill/>
              </v:shape>
              <v:shape style="position:absolute;left:7538;top:3995;width:122;height:509" coordorigin="7538,3995" coordsize="122,509" path="m7610,4028l7588,4028,7599,4047,7610,4028e" filled="t" fillcolor="#000000" stroked="f">
                <v:path arrowok="t"/>
                <v:fill/>
              </v:shape>
              <v:shape style="position:absolute;left:8880;top:3855;width:320;height:713" type="#_x0000_t75">
                <v:imagedata r:id="rId40" o:title=""/>
              </v:shape>
            </v:group>
            <v:group style="position:absolute;left:8979;top:3995;width:122;height:509" coordorigin="8979,3995" coordsize="122,509">
              <v:shape style="position:absolute;left:8979;top:3995;width:122;height:509" coordorigin="8979,3995" coordsize="122,509" path="m9040,4047l9026,4070,9026,4504,9053,4504,9053,4070,9040,4047e" filled="t" fillcolor="#000000" stroked="f">
                <v:path arrowok="t"/>
                <v:fill/>
              </v:shape>
              <v:shape style="position:absolute;left:8979;top:3995;width:122;height:509" coordorigin="8979,3995" coordsize="122,509" path="m9040,3995l8979,4100,8981,4108,8987,4111,8993,4115,9001,4113,9005,4106,9026,4070,9026,4021,9055,4021,9040,3995e" filled="t" fillcolor="#000000" stroked="f">
                <v:path arrowok="t"/>
                <v:fill/>
              </v:shape>
              <v:shape style="position:absolute;left:8979;top:3995;width:122;height:509" coordorigin="8979,3995" coordsize="122,509" path="m9055,4021l9053,4021,9053,4070,9074,4106,9078,4113,9086,4115,9092,4111,9098,4108,9101,4100,9055,4021e" filled="t" fillcolor="#000000" stroked="f">
                <v:path arrowok="t"/>
                <v:fill/>
              </v:shape>
              <v:shape style="position:absolute;left:8979;top:3995;width:122;height:509" coordorigin="8979,3995" coordsize="122,509" path="m9053,4021l9026,4021,9026,4070,9040,4047,9028,4028,9053,4028,9053,4021e" filled="t" fillcolor="#000000" stroked="f">
                <v:path arrowok="t"/>
                <v:fill/>
              </v:shape>
              <v:shape style="position:absolute;left:8979;top:3995;width:122;height:509" coordorigin="8979,3995" coordsize="122,509" path="m9053,4028l9051,4028,9040,4047,9053,4070,9053,4028e" filled="t" fillcolor="#000000" stroked="f">
                <v:path arrowok="t"/>
                <v:fill/>
              </v:shape>
              <v:shape style="position:absolute;left:8979;top:3995;width:122;height:509" coordorigin="8979,3995" coordsize="122,509" path="m9051,4028l9028,4028,9040,4047,9051,4028e" filled="t" fillcolor="#000000" stroked="f">
                <v:path arrowok="t"/>
                <v:fill/>
              </v:shape>
              <v:shape style="position:absolute;left:5135;top:4481;width:320;height:745" type="#_x0000_t75">
                <v:imagedata r:id="rId41" o:title=""/>
              </v:shape>
            </v:group>
            <v:group style="position:absolute;left:5235;top:4504;width:122;height:542" coordorigin="5235,4504" coordsize="122,542">
              <v:shape style="position:absolute;left:5235;top:4504;width:122;height:542" coordorigin="5235,4504" coordsize="122,542" path="m5249,4925l5243,4929,5237,4933,5235,4941,5295,5045,5311,5019,5282,5019,5282,4971,5257,4927,5249,4925e" filled="t" fillcolor="#000000" stroked="f">
                <v:path arrowok="t"/>
                <v:fill/>
              </v:shape>
              <v:shape style="position:absolute;left:5235;top:4504;width:122;height:542" coordorigin="5235,4504" coordsize="122,542" path="m5282,4971l5282,5019,5309,5019,5309,5012,5284,5012,5295,4993,5282,4971e" filled="t" fillcolor="#000000" stroked="f">
                <v:path arrowok="t"/>
                <v:fill/>
              </v:shape>
              <v:shape style="position:absolute;left:5235;top:4504;width:122;height:542" coordorigin="5235,4504" coordsize="122,542" path="m5342,4925l5334,4927,5309,4971,5309,5019,5311,5019,5356,4941,5354,4933,5348,4929,5342,4925e" filled="t" fillcolor="#000000" stroked="f">
                <v:path arrowok="t"/>
                <v:fill/>
              </v:shape>
              <v:shape style="position:absolute;left:5235;top:4504;width:122;height:542" coordorigin="5235,4504" coordsize="122,542" path="m5295,4993l5284,5012,5307,5012,5295,4993e" filled="t" fillcolor="#000000" stroked="f">
                <v:path arrowok="t"/>
                <v:fill/>
              </v:shape>
              <v:shape style="position:absolute;left:5235;top:4504;width:122;height:542" coordorigin="5235,4504" coordsize="122,542" path="m5309,4971l5295,4993,5307,5012,5309,5012,5309,4971e" filled="t" fillcolor="#000000" stroked="f">
                <v:path arrowok="t"/>
                <v:fill/>
              </v:shape>
              <v:shape style="position:absolute;left:5235;top:4504;width:122;height:542" coordorigin="5235,4504" coordsize="122,542" path="m5309,4504l5282,4504,5282,4971,5295,4993,5309,4971,5309,4504e" filled="t" fillcolor="#000000" stroked="f">
                <v:path arrowok="t"/>
                <v:fill/>
              </v:shape>
              <v:shape style="position:absolute;left:6576;top:4481;width:320;height:745" type="#_x0000_t75">
                <v:imagedata r:id="rId42" o:title=""/>
              </v:shape>
            </v:group>
            <v:group style="position:absolute;left:6675;top:4504;width:122;height:542" coordorigin="6675,4504" coordsize="122,542">
              <v:shape style="position:absolute;left:6675;top:4504;width:122;height:542" coordorigin="6675,4504" coordsize="122,542" path="m6690,4925l6684,4929,6677,4933,6675,4941,6736,5045,6751,5019,6723,5019,6723,4971,6698,4927,6690,4925e" filled="t" fillcolor="#000000" stroked="f">
                <v:path arrowok="t"/>
                <v:fill/>
              </v:shape>
              <v:shape style="position:absolute;left:6675;top:4504;width:122;height:542" coordorigin="6675,4504" coordsize="122,542" path="m6723,4971l6723,5019,6749,5019,6749,5012,6725,5012,6736,4993,6723,4971e" filled="t" fillcolor="#000000" stroked="f">
                <v:path arrowok="t"/>
                <v:fill/>
              </v:shape>
              <v:shape style="position:absolute;left:6675;top:4504;width:122;height:542" coordorigin="6675,4504" coordsize="122,542" path="m6783,4925l6774,4927,6749,4971,6749,5019,6751,5019,6797,4941,6795,4933,6789,4929,6783,4925e" filled="t" fillcolor="#000000" stroked="f">
                <v:path arrowok="t"/>
                <v:fill/>
              </v:shape>
              <v:shape style="position:absolute;left:6675;top:4504;width:122;height:542" coordorigin="6675,4504" coordsize="122,542" path="m6736,4993l6725,5012,6748,5012,6736,4993e" filled="t" fillcolor="#000000" stroked="f">
                <v:path arrowok="t"/>
                <v:fill/>
              </v:shape>
              <v:shape style="position:absolute;left:6675;top:4504;width:122;height:542" coordorigin="6675,4504" coordsize="122,542" path="m6749,4971l6736,4993,6748,5012,6749,5012,6749,4971e" filled="t" fillcolor="#000000" stroked="f">
                <v:path arrowok="t"/>
                <v:fill/>
              </v:shape>
              <v:shape style="position:absolute;left:6675;top:4504;width:122;height:542" coordorigin="6675,4504" coordsize="122,542" path="m6749,4504l6723,4504,6723,4971,6736,4993,6749,4971,6749,4504e" filled="t" fillcolor="#000000" stroked="f">
                <v:path arrowok="t"/>
                <v:fill/>
              </v:shape>
              <v:shape style="position:absolute;left:8000;top:4481;width:320;height:745" type="#_x0000_t75">
                <v:imagedata r:id="rId43" o:title=""/>
              </v:shape>
            </v:group>
            <v:group style="position:absolute;left:8099;top:4504;width:122;height:542" coordorigin="8099,4504" coordsize="122,542">
              <v:shape style="position:absolute;left:8099;top:4504;width:122;height:542" coordorigin="8099,4504" coordsize="122,542" path="m8114,4925l8107,4929,8101,4933,8099,4941,8160,5045,8175,5019,8147,5019,8147,4971,8122,4927,8114,4925e" filled="t" fillcolor="#000000" stroked="f">
                <v:path arrowok="t"/>
                <v:fill/>
              </v:shape>
              <v:shape style="position:absolute;left:8099;top:4504;width:122;height:542" coordorigin="8099,4504" coordsize="122,542" path="m8147,4971l8147,5019,8173,5019,8173,5012,8149,5012,8160,4993,8147,4971e" filled="t" fillcolor="#000000" stroked="f">
                <v:path arrowok="t"/>
                <v:fill/>
              </v:shape>
              <v:shape style="position:absolute;left:8099;top:4504;width:122;height:542" coordorigin="8099,4504" coordsize="122,542" path="m8206,4925l8198,4927,8173,4971,8173,5019,8175,5019,8221,4941,8219,4933,8213,4929,8206,4925e" filled="t" fillcolor="#000000" stroked="f">
                <v:path arrowok="t"/>
                <v:fill/>
              </v:shape>
              <v:shape style="position:absolute;left:8099;top:4504;width:122;height:542" coordorigin="8099,4504" coordsize="122,542" path="m8160,4993l8149,5012,8171,5012,8160,4993e" filled="t" fillcolor="#000000" stroked="f">
                <v:path arrowok="t"/>
                <v:fill/>
              </v:shape>
              <v:shape style="position:absolute;left:8099;top:4504;width:122;height:542" coordorigin="8099,4504" coordsize="122,542" path="m8173,4971l8160,4993,8171,5012,8173,5012,8173,4971e" filled="t" fillcolor="#000000" stroked="f">
                <v:path arrowok="t"/>
                <v:fill/>
              </v:shape>
              <v:shape style="position:absolute;left:8099;top:4504;width:122;height:542" coordorigin="8099,4504" coordsize="122,542" path="m8173,4504l8147,4504,8147,4971,8160,4993,8173,4971,8173,4504e" filled="t" fillcolor="#000000" stroked="f">
                <v:path arrowok="t"/>
                <v:fill/>
              </v:shape>
              <v:shape style="position:absolute;left:3747;top:3708;width:107;height:869" type="#_x0000_t75">
                <v:imagedata r:id="rId44" o:title=""/>
              </v:shape>
            </v:group>
            <v:group style="position:absolute;left:3801;top:3731;width:2;height:772" coordorigin="3801,3731" coordsize="2,772">
              <v:shape style="position:absolute;left:3801;top:3731;width:2;height:772" coordorigin="3801,3731" coordsize="0,772" path="m3801,3731l3801,4503e" filled="f" stroked="t" strokeweight="1.004827pt" strokecolor="#FF0000">
                <v:path arrowok="t"/>
                <v:stroke dashstyle="dash"/>
              </v:shape>
              <v:shape style="position:absolute;left:4633;top:2907;width:107;height:1147" type="#_x0000_t75">
                <v:imagedata r:id="rId45" o:title=""/>
              </v:shape>
            </v:group>
            <v:group style="position:absolute;left:4686;top:2930;width:2;height:1050" coordorigin="4686,2930" coordsize="2,1050">
              <v:shape style="position:absolute;left:4686;top:2930;width:2;height:1050" coordorigin="4686,2930" coordsize="0,1050" path="m4686,2930l4686,3980e" filled="f" stroked="t" strokeweight="1.004827pt" strokecolor="#FF0000">
                <v:path arrowok="t"/>
                <v:stroke dashstyle="dash"/>
              </v:shape>
              <v:shape style="position:absolute;left:5230;top:3708;width:107;height:869" type="#_x0000_t75">
                <v:imagedata r:id="rId46" o:title=""/>
              </v:shape>
            </v:group>
            <v:group style="position:absolute;left:5283;top:3731;width:2;height:772" coordorigin="5283,3731" coordsize="2,772">
              <v:shape style="position:absolute;left:5283;top:3731;width:2;height:772" coordorigin="5283,3731" coordsize="0,772" path="m5283,3731l5283,4503e" filled="f" stroked="t" strokeweight="1.004827pt" strokecolor="#FF0000">
                <v:path arrowok="t"/>
                <v:stroke dashstyle="dash"/>
              </v:shape>
              <v:shape style="position:absolute;left:6123;top:2932;width:121;height:1104" type="#_x0000_t75">
                <v:imagedata r:id="rId47" o:title=""/>
              </v:shape>
            </v:group>
            <v:group style="position:absolute;left:6177;top:2955;width:14;height:1007" coordorigin="6177,2955" coordsize="14,1007">
              <v:shape style="position:absolute;left:6177;top:2955;width:14;height:1007" coordorigin="6177,2955" coordsize="14,1007" path="m6177,2955l6191,3962e" filled="f" stroked="t" strokeweight="1.004827pt" strokecolor="#FF0000">
                <v:path arrowok="t"/>
                <v:stroke dashstyle="dash"/>
              </v:shape>
              <v:shape style="position:absolute;left:6672;top:3708;width:107;height:869" type="#_x0000_t75">
                <v:imagedata r:id="rId48" o:title=""/>
              </v:shape>
            </v:group>
            <v:group style="position:absolute;left:6725;top:3731;width:2;height:772" coordorigin="6725,3731" coordsize="2,772">
              <v:shape style="position:absolute;left:6725;top:3731;width:2;height:772" coordorigin="6725,3731" coordsize="0,772" path="m6725,3731l6725,4503e" filled="f" stroked="t" strokeweight="1.004827pt" strokecolor="#FF0000">
                <v:path arrowok="t"/>
                <v:stroke dashstyle="dash"/>
              </v:shape>
              <v:shape style="position:absolute;left:6145;top:4204;width:626;height:351" type="#_x0000_t75">
                <v:imagedata r:id="rId49" o:title=""/>
              </v:shape>
              <v:shape style="position:absolute;left:6117;top:4127;width:680;height:574" type="#_x0000_t75">
                <v:imagedata r:id="rId50" o:title=""/>
              </v:shape>
              <v:shape style="position:absolute;left:6193;top:4229;width:530;height:255" type="#_x0000_t75">
                <v:imagedata r:id="rId51" o:title=""/>
              </v:shape>
            </v:group>
            <v:group style="position:absolute;left:6193;top:4229;width:530;height:255" coordorigin="6193,4229" coordsize="530,255">
              <v:shape style="position:absolute;left:6193;top:4229;width:530;height:255" coordorigin="6193,4229" coordsize="530,255" path="m6193,4484l6723,4484,6723,4229,6193,4229,6193,4484xe" filled="f" stroked="t" strokeweight=".463766pt" strokecolor="#497DBA">
                <v:path arrowok="t"/>
              </v:shape>
              <v:shape style="position:absolute;left:7556;top:4214;width:651;height:349" type="#_x0000_t75">
                <v:imagedata r:id="rId52" o:title=""/>
              </v:shape>
              <v:shape style="position:absolute;left:7541;top:4135;width:680;height:574" type="#_x0000_t75">
                <v:imagedata r:id="rId53" o:title=""/>
              </v:shape>
              <v:shape style="position:absolute;left:7604;top:4239;width:555;height:254" type="#_x0000_t75">
                <v:imagedata r:id="rId54" o:title=""/>
              </v:shape>
            </v:group>
            <v:group style="position:absolute;left:7604;top:4239;width:555;height:254" coordorigin="7604,4239" coordsize="555,254">
              <v:shape style="position:absolute;left:7604;top:4239;width:555;height:254" coordorigin="7604,4239" coordsize="555,254" path="m7604,4492l8159,4492,8159,4239,7604,4239,7604,4492xe" filled="f" stroked="t" strokeweight=".463766pt" strokecolor="#497DBA">
                <v:path arrowok="t"/>
              </v:shape>
              <v:shape style="position:absolute;left:2793;top:5849;width:6734;height:113" type="#_x0000_t75">
                <v:imagedata r:id="rId55" o:title=""/>
              </v:shape>
            </v:group>
            <v:group style="position:absolute;left:2838;top:5886;width:6633;height:2" coordorigin="2838,5886" coordsize="6633,2">
              <v:shape style="position:absolute;left:2838;top:5886;width:6633;height:2" coordorigin="2838,5886" coordsize="6633,0" path="m2838,5886l9471,5886e" filled="f" stroked="t" strokeweight="1.314005pt" strokecolor="#4F81BC">
                <v:path arrowok="t"/>
              </v:shape>
              <v:shape style="position:absolute;left:2793;top:6519;width:6734;height:113" type="#_x0000_t75">
                <v:imagedata r:id="rId56" o:title=""/>
              </v:shape>
            </v:group>
            <v:group style="position:absolute;left:2838;top:6555;width:6633;height:2" coordorigin="2838,6555" coordsize="6633,2">
              <v:shape style="position:absolute;left:2838;top:6555;width:6633;height:2" coordorigin="2838,6555" coordsize="6633,0" path="m2838,6555l9471,6555e" filled="f" stroked="t" strokeweight="1.314005pt" strokecolor="#4F81BC">
                <v:path arrowok="t"/>
              </v:shape>
              <v:shape style="position:absolute;left:3636;top:5907;width:320;height:713" type="#_x0000_t75">
                <v:imagedata r:id="rId57" o:title=""/>
              </v:shape>
            </v:group>
            <v:group style="position:absolute;left:3735;top:6046;width:122;height:509" coordorigin="3735,6046" coordsize="122,509">
              <v:shape style="position:absolute;left:3735;top:6046;width:122;height:509" coordorigin="3735,6046" coordsize="122,509" path="m3796,6098l3783,6121,3783,6555,3809,6555,3809,6121,3796,6098e" filled="t" fillcolor="#4F81BC" stroked="f">
                <v:path arrowok="t"/>
                <v:fill/>
              </v:shape>
              <v:shape style="position:absolute;left:3735;top:6046;width:122;height:509" coordorigin="3735,6046" coordsize="122,509" path="m3796,6046l3735,6151,3737,6159,3743,6163,3750,6166,3758,6164,3761,6158,3783,6121,3783,6072,3811,6072,3796,6046e" filled="t" fillcolor="#4F81BC" stroked="f">
                <v:path arrowok="t"/>
                <v:fill/>
              </v:shape>
              <v:shape style="position:absolute;left:3735;top:6046;width:122;height:509" coordorigin="3735,6046" coordsize="122,509" path="m3811,6072l3809,6072,3809,6121,3831,6158,3834,6164,3842,6166,3849,6163,3855,6159,3857,6151,3811,6072e" filled="t" fillcolor="#4F81BC" stroked="f">
                <v:path arrowok="t"/>
                <v:fill/>
              </v:shape>
              <v:shape style="position:absolute;left:3735;top:6046;width:122;height:509" coordorigin="3735,6046" coordsize="122,509" path="m3809,6072l3783,6072,3783,6121,3796,6098,3785,6079,3809,6079,3809,6072e" filled="t" fillcolor="#4F81BC" stroked="f">
                <v:path arrowok="t"/>
                <v:fill/>
              </v:shape>
              <v:shape style="position:absolute;left:3735;top:6046;width:122;height:509" coordorigin="3735,6046" coordsize="122,509" path="m3809,6079l3807,6079,3796,6098,3809,6121,3809,6079e" filled="t" fillcolor="#4F81BC" stroked="f">
                <v:path arrowok="t"/>
                <v:fill/>
              </v:shape>
              <v:shape style="position:absolute;left:3735;top:6046;width:122;height:509" coordorigin="3735,6046" coordsize="122,509" path="m3807,6079l3785,6079,3796,6098,3807,6079e" filled="t" fillcolor="#4F81BC" stroked="f">
                <v:path arrowok="t"/>
                <v:fill/>
              </v:shape>
              <v:shape style="position:absolute;left:4536;top:5237;width:320;height:713" type="#_x0000_t75">
                <v:imagedata r:id="rId58" o:title=""/>
              </v:shape>
            </v:group>
            <v:group style="position:absolute;left:4635;top:5377;width:122;height:509" coordorigin="4635,5377" coordsize="122,509">
              <v:shape style="position:absolute;left:4635;top:5377;width:122;height:509" coordorigin="4635,5377" coordsize="122,509" path="m4696,5429l4683,5452,4683,5886,4709,5886,4709,5452,4696,5429e" filled="t" fillcolor="#4F81BC" stroked="f">
                <v:path arrowok="t"/>
                <v:fill/>
              </v:shape>
              <v:shape style="position:absolute;left:4635;top:5377;width:122;height:509" coordorigin="4635,5377" coordsize="122,509" path="m4696,5377l4635,5482,4637,5490,4643,5493,4649,5497,4657,5495,4661,5488,4683,5452,4683,5403,4711,5403,4696,5377e" filled="t" fillcolor="#4F81BC" stroked="f">
                <v:path arrowok="t"/>
                <v:fill/>
              </v:shape>
              <v:shape style="position:absolute;left:4635;top:5377;width:122;height:509" coordorigin="4635,5377" coordsize="122,509" path="m4711,5403l4709,5403,4709,5452,4730,5488,4734,5495,4742,5497,4748,5493,4755,5490,4757,5482,4711,5403e" filled="t" fillcolor="#4F81BC" stroked="f">
                <v:path arrowok="t"/>
                <v:fill/>
              </v:shape>
              <v:shape style="position:absolute;left:4635;top:5377;width:122;height:509" coordorigin="4635,5377" coordsize="122,509" path="m4709,5403l4683,5403,4683,5452,4696,5429,4684,5410,4709,5410,4709,5403e" filled="t" fillcolor="#4F81BC" stroked="f">
                <v:path arrowok="t"/>
                <v:fill/>
              </v:shape>
              <v:shape style="position:absolute;left:4635;top:5377;width:122;height:509" coordorigin="4635,5377" coordsize="122,509" path="m4709,5410l4707,5410,4696,5429,4709,5452,4709,5410e" filled="t" fillcolor="#4F81BC" stroked="f">
                <v:path arrowok="t"/>
                <v:fill/>
              </v:shape>
              <v:shape style="position:absolute;left:4635;top:5377;width:122;height:509" coordorigin="4635,5377" coordsize="122,509" path="m4707,5410l4684,5410,4696,5429,4707,5410e" filled="t" fillcolor="#4F81BC" stroked="f">
                <v:path arrowok="t"/>
                <v:fill/>
              </v:shape>
              <v:shape style="position:absolute;left:5132;top:5907;width:320;height:713" type="#_x0000_t75">
                <v:imagedata r:id="rId59" o:title=""/>
              </v:shape>
            </v:group>
            <v:group style="position:absolute;left:5231;top:6046;width:122;height:509" coordorigin="5231,6046" coordsize="122,509">
              <v:shape style="position:absolute;left:5231;top:6046;width:122;height:509" coordorigin="5231,6046" coordsize="122,509" path="m5292,6098l5279,6121,5279,6555,5306,6555,5306,6121,5292,6098e" filled="t" fillcolor="#4F81BC" stroked="f">
                <v:path arrowok="t"/>
                <v:fill/>
              </v:shape>
              <v:shape style="position:absolute;left:5231;top:6046;width:122;height:509" coordorigin="5231,6046" coordsize="122,509" path="m5292,6046l5231,6151,5234,6159,5240,6163,5246,6166,5254,6164,5258,6158,5279,6121,5279,6072,5308,6072,5292,6046e" filled="t" fillcolor="#4F81BC" stroked="f">
                <v:path arrowok="t"/>
                <v:fill/>
              </v:shape>
              <v:shape style="position:absolute;left:5231;top:6046;width:122;height:509" coordorigin="5231,6046" coordsize="122,509" path="m5308,6072l5306,6072,5306,6121,5327,6158,5331,6164,5339,6166,5345,6163,5351,6159,5353,6151,5308,6072e" filled="t" fillcolor="#4F81BC" stroked="f">
                <v:path arrowok="t"/>
                <v:fill/>
              </v:shape>
              <v:shape style="position:absolute;left:5231;top:6046;width:122;height:509" coordorigin="5231,6046" coordsize="122,509" path="m5306,6072l5279,6072,5279,6121,5292,6098,5281,6079,5306,6079,5306,6072e" filled="t" fillcolor="#4F81BC" stroked="f">
                <v:path arrowok="t"/>
                <v:fill/>
              </v:shape>
              <v:shape style="position:absolute;left:5231;top:6046;width:122;height:509" coordorigin="5231,6046" coordsize="122,509" path="m5306,6079l5304,6079,5292,6098,5306,6121,5306,6079e" filled="t" fillcolor="#4F81BC" stroked="f">
                <v:path arrowok="t"/>
                <v:fill/>
              </v:shape>
              <v:shape style="position:absolute;left:5231;top:6046;width:122;height:509" coordorigin="5231,6046" coordsize="122,509" path="m5304,6079l5281,6079,5292,6098,5304,6079e" filled="t" fillcolor="#4F81BC" stroked="f">
                <v:path arrowok="t"/>
                <v:fill/>
              </v:shape>
              <v:shape style="position:absolute;left:6012;top:5237;width:320;height:713" type="#_x0000_t75">
                <v:imagedata r:id="rId60" o:title=""/>
              </v:shape>
            </v:group>
            <v:group style="position:absolute;left:6111;top:5377;width:122;height:509" coordorigin="6111,5377" coordsize="122,509">
              <v:shape style="position:absolute;left:6111;top:5377;width:122;height:509" coordorigin="6111,5377" coordsize="122,509" path="m6172,5429l6159,5452,6159,5886,6185,5886,6185,5452,6172,5429e" filled="t" fillcolor="#4F81BC" stroked="f">
                <v:path arrowok="t"/>
                <v:fill/>
              </v:shape>
              <v:shape style="position:absolute;left:6111;top:5377;width:122;height:509" coordorigin="6111,5377" coordsize="122,509" path="m6172,5377l6111,5482,6113,5490,6119,5493,6126,5497,6134,5495,6137,5488,6159,5452,6159,5403,6187,5403,6172,5377e" filled="t" fillcolor="#4F81BC" stroked="f">
                <v:path arrowok="t"/>
                <v:fill/>
              </v:shape>
              <v:shape style="position:absolute;left:6111;top:5377;width:122;height:509" coordorigin="6111,5377" coordsize="122,509" path="m6187,5403l6185,5403,6185,5452,6207,5488,6210,5495,6218,5497,6225,5493,6231,5490,6233,5482,6187,5403e" filled="t" fillcolor="#4F81BC" stroked="f">
                <v:path arrowok="t"/>
                <v:fill/>
              </v:shape>
              <v:shape style="position:absolute;left:6111;top:5377;width:122;height:509" coordorigin="6111,5377" coordsize="122,509" path="m6185,5403l6159,5403,6159,5452,6172,5429,6161,5410,6185,5410,6185,5403e" filled="t" fillcolor="#4F81BC" stroked="f">
                <v:path arrowok="t"/>
                <v:fill/>
              </v:shape>
              <v:shape style="position:absolute;left:6111;top:5377;width:122;height:509" coordorigin="6111,5377" coordsize="122,509" path="m6185,5410l6183,5410,6172,5429,6185,5452,6185,5410e" filled="t" fillcolor="#4F81BC" stroked="f">
                <v:path arrowok="t"/>
                <v:fill/>
              </v:shape>
              <v:shape style="position:absolute;left:6111;top:5377;width:122;height:509" coordorigin="6111,5377" coordsize="122,509" path="m6183,5410l6161,5410,6172,5429,6183,5410e" filled="t" fillcolor="#4F81BC" stroked="f">
                <v:path arrowok="t"/>
                <v:fill/>
              </v:shape>
              <v:shape style="position:absolute;left:6573;top:5907;width:320;height:713" type="#_x0000_t75">
                <v:imagedata r:id="rId61" o:title=""/>
              </v:shape>
            </v:group>
            <v:group style="position:absolute;left:6672;top:6046;width:122;height:509" coordorigin="6672,6046" coordsize="122,509">
              <v:shape style="position:absolute;left:6672;top:6046;width:122;height:509" coordorigin="6672,6046" coordsize="122,509" path="m6733,6098l6720,6121,6720,6555,6746,6555,6746,6121,6733,6098e" filled="t" fillcolor="#4F81BC" stroked="f">
                <v:path arrowok="t"/>
                <v:fill/>
              </v:shape>
              <v:shape style="position:absolute;left:6672;top:6046;width:122;height:509" coordorigin="6672,6046" coordsize="122,509" path="m6733,6046l6672,6151,6674,6159,6681,6163,6687,6166,6695,6164,6698,6158,6720,6121,6720,6072,6748,6072,6733,6046e" filled="t" fillcolor="#4F81BC" stroked="f">
                <v:path arrowok="t"/>
                <v:fill/>
              </v:shape>
              <v:shape style="position:absolute;left:6672;top:6046;width:122;height:509" coordorigin="6672,6046" coordsize="122,509" path="m6748,6072l6746,6072,6746,6121,6768,6158,6771,6164,6780,6166,6786,6163,6792,6159,6794,6151,6748,6072e" filled="t" fillcolor="#4F81BC" stroked="f">
                <v:path arrowok="t"/>
                <v:fill/>
              </v:shape>
              <v:shape style="position:absolute;left:6672;top:6046;width:122;height:509" coordorigin="6672,6046" coordsize="122,509" path="m6746,6072l6720,6072,6720,6121,6733,6098,6722,6079,6746,6079,6746,6072e" filled="t" fillcolor="#4F81BC" stroked="f">
                <v:path arrowok="t"/>
                <v:fill/>
              </v:shape>
              <v:shape style="position:absolute;left:6672;top:6046;width:122;height:509" coordorigin="6672,6046" coordsize="122,509" path="m6746,6079l6744,6079,6733,6098,6746,6121,6746,6079e" filled="t" fillcolor="#4F81BC" stroked="f">
                <v:path arrowok="t"/>
                <v:fill/>
              </v:shape>
              <v:shape style="position:absolute;left:6672;top:6046;width:122;height:509" coordorigin="6672,6046" coordsize="122,509" path="m6744,6079l6722,6079,6733,6098,6744,6079e" filled="t" fillcolor="#4F81BC" stroked="f">
                <v:path arrowok="t"/>
                <v:fill/>
              </v:shape>
              <v:shape style="position:absolute;left:7454;top:5237;width:320;height:713" type="#_x0000_t75">
                <v:imagedata r:id="rId62" o:title=""/>
              </v:shape>
            </v:group>
            <v:group style="position:absolute;left:7553;top:5377;width:122;height:509" coordorigin="7553,5377" coordsize="122,509">
              <v:shape style="position:absolute;left:7553;top:5377;width:122;height:509" coordorigin="7553,5377" coordsize="122,509" path="m7614,5429l7601,5452,7601,5886,7627,5886,7627,5452,7614,5429e" filled="t" fillcolor="#4F81BC" stroked="f">
                <v:path arrowok="t"/>
                <v:fill/>
              </v:shape>
              <v:shape style="position:absolute;left:7553;top:5377;width:122;height:509" coordorigin="7553,5377" coordsize="122,509" path="m7614,5377l7553,5482,7555,5490,7562,5493,7568,5497,7576,5495,7580,5488,7601,5452,7601,5403,7629,5403,7614,5377e" filled="t" fillcolor="#4F81BC" stroked="f">
                <v:path arrowok="t"/>
                <v:fill/>
              </v:shape>
              <v:shape style="position:absolute;left:7553;top:5377;width:122;height:509" coordorigin="7553,5377" coordsize="122,509" path="m7629,5403l7627,5403,7627,5452,7649,5488,7653,5495,7661,5497,7667,5493,7673,5490,7675,5482,7629,5403e" filled="t" fillcolor="#4F81BC" stroked="f">
                <v:path arrowok="t"/>
                <v:fill/>
              </v:shape>
              <v:shape style="position:absolute;left:7553;top:5377;width:122;height:509" coordorigin="7553,5377" coordsize="122,509" path="m7627,5403l7601,5403,7601,5452,7614,5429,7603,5410,7627,5410,7627,5403e" filled="t" fillcolor="#4F81BC" stroked="f">
                <v:path arrowok="t"/>
                <v:fill/>
              </v:shape>
              <v:shape style="position:absolute;left:7553;top:5377;width:122;height:509" coordorigin="7553,5377" coordsize="122,509" path="m7627,5410l7626,5410,7614,5429,7627,5452,7627,5410e" filled="t" fillcolor="#4F81BC" stroked="f">
                <v:path arrowok="t"/>
                <v:fill/>
              </v:shape>
              <v:shape style="position:absolute;left:7553;top:5377;width:122;height:509" coordorigin="7553,5377" coordsize="122,509" path="m7626,5410l7603,5410,7614,5429,7626,5410e" filled="t" fillcolor="#4F81BC" stroked="f">
                <v:path arrowok="t"/>
                <v:fill/>
              </v:shape>
              <v:shape style="position:absolute;left:8006;top:5907;width:320;height:713" type="#_x0000_t75">
                <v:imagedata r:id="rId63" o:title=""/>
              </v:shape>
            </v:group>
            <v:group style="position:absolute;left:8105;top:6046;width:122;height:509" coordorigin="8105,6046" coordsize="122,509">
              <v:shape style="position:absolute;left:8105;top:6046;width:122;height:509" coordorigin="8105,6046" coordsize="122,509" path="m8166,6098l8153,6121,8153,6555,8179,6555,8179,6121,8166,6098e" filled="t" fillcolor="#4F81BC" stroked="f">
                <v:path arrowok="t"/>
                <v:fill/>
              </v:shape>
              <v:shape style="position:absolute;left:8105;top:6046;width:122;height:509" coordorigin="8105,6046" coordsize="122,509" path="m8166,6046l8109,6145,8105,6151,8107,6159,8114,6163,8120,6166,8128,6164,8132,6158,8153,6121,8153,6072,8181,6072,8166,6046e" filled="t" fillcolor="#4F81BC" stroked="f">
                <v:path arrowok="t"/>
                <v:fill/>
              </v:shape>
              <v:shape style="position:absolute;left:8105;top:6046;width:122;height:509" coordorigin="8105,6046" coordsize="122,509" path="m8181,6072l8179,6072,8179,6121,8201,6158,8204,6164,8213,6166,8219,6163,8225,6159,8227,6151,8181,6072e" filled="t" fillcolor="#4F81BC" stroked="f">
                <v:path arrowok="t"/>
                <v:fill/>
              </v:shape>
              <v:shape style="position:absolute;left:8105;top:6046;width:122;height:509" coordorigin="8105,6046" coordsize="122,509" path="m8179,6072l8153,6072,8153,6121,8166,6098,8155,6079,8179,6079,8179,6072e" filled="t" fillcolor="#4F81BC" stroked="f">
                <v:path arrowok="t"/>
                <v:fill/>
              </v:shape>
              <v:shape style="position:absolute;left:8105;top:6046;width:122;height:509" coordorigin="8105,6046" coordsize="122,509" path="m8179,6079l8178,6079,8166,6098,8179,6121,8179,6079e" filled="t" fillcolor="#4F81BC" stroked="f">
                <v:path arrowok="t"/>
                <v:fill/>
              </v:shape>
              <v:shape style="position:absolute;left:8105;top:6046;width:122;height:509" coordorigin="8105,6046" coordsize="122,509" path="m8178,6079l8155,6079,8166,6098,8178,6079e" filled="t" fillcolor="#4F81BC" stroked="f">
                <v:path arrowok="t"/>
                <v:fill/>
              </v:shape>
              <v:shape style="position:absolute;left:8850;top:5237;width:320;height:713" type="#_x0000_t75">
                <v:imagedata r:id="rId64" o:title=""/>
              </v:shape>
            </v:group>
            <v:group style="position:absolute;left:8949;top:5377;width:122;height:509" coordorigin="8949,5377" coordsize="122,509">
              <v:shape style="position:absolute;left:8949;top:5377;width:122;height:509" coordorigin="8949,5377" coordsize="122,509" path="m9010,5429l8997,5452,8997,5886,9023,5886,9023,5452,9010,5429e" filled="t" fillcolor="#4F81BC" stroked="f">
                <v:path arrowok="t"/>
                <v:fill/>
              </v:shape>
              <v:shape style="position:absolute;left:8949;top:5377;width:122;height:509" coordorigin="8949,5377" coordsize="122,509" path="m9010,5377l8953,5475,8949,5482,8951,5490,8958,5493,8964,5497,8972,5495,8976,5488,8997,5452,8997,5403,9025,5403,9010,5377e" filled="t" fillcolor="#4F81BC" stroked="f">
                <v:path arrowok="t"/>
                <v:fill/>
              </v:shape>
              <v:shape style="position:absolute;left:8949;top:5377;width:122;height:509" coordorigin="8949,5377" coordsize="122,509" path="m9025,5403l9023,5403,9023,5452,9045,5488,9049,5495,9057,5497,9063,5493,9069,5490,9071,5482,9025,5403e" filled="t" fillcolor="#4F81BC" stroked="f">
                <v:path arrowok="t"/>
                <v:fill/>
              </v:shape>
              <v:shape style="position:absolute;left:8949;top:5377;width:122;height:509" coordorigin="8949,5377" coordsize="122,509" path="m9023,5403l8997,5403,8997,5452,9010,5429,8999,5410,9023,5410,9023,5403e" filled="t" fillcolor="#4F81BC" stroked="f">
                <v:path arrowok="t"/>
                <v:fill/>
              </v:shape>
              <v:shape style="position:absolute;left:8949;top:5377;width:122;height:509" coordorigin="8949,5377" coordsize="122,509" path="m9023,5410l9022,5410,9010,5429,9023,5452,9023,5410e" filled="t" fillcolor="#4F81BC" stroked="f">
                <v:path arrowok="t"/>
                <v:fill/>
              </v:shape>
              <v:shape style="position:absolute;left:8949;top:5377;width:122;height:509" coordorigin="8949,5377" coordsize="122,509" path="m9022,5410l8999,5410,9010,5429,9022,5410e" filled="t" fillcolor="#4F81BC" stroked="f">
                <v:path arrowok="t"/>
                <v:fill/>
              </v:shape>
              <v:shape style="position:absolute;left:8107;top:3697;width:107;height:869" type="#_x0000_t75">
                <v:imagedata r:id="rId65" o:title=""/>
              </v:shape>
            </v:group>
            <v:group style="position:absolute;left:8160;top:3720;width:2;height:772" coordorigin="8160,3720" coordsize="2,772">
              <v:shape style="position:absolute;left:8160;top:3720;width:2;height:772" coordorigin="8160,3720" coordsize="0,772" path="m8160,3720l8160,4492e" filled="f" stroked="t" strokeweight="1.004827pt" strokecolor="#FF0000">
                <v:path arrowok="t"/>
                <v:stroke dashstyle="dash"/>
              </v:shape>
              <v:shape style="position:absolute;left:3738;top:5032;width:107;height:1806" type="#_x0000_t75">
                <v:imagedata r:id="rId66" o:title=""/>
              </v:shape>
            </v:group>
            <v:group style="position:absolute;left:3791;top:5054;width:2;height:1709" coordorigin="3791,5054" coordsize="2,1709">
              <v:shape style="position:absolute;left:3791;top:5054;width:2;height:1709" coordorigin="3791,5054" coordsize="0,1709" path="m3791,5054l3791,6763e" filled="f" stroked="t" strokeweight="1.004827pt" strokecolor="#FF0000">
                <v:path arrowok="t"/>
                <v:stroke dashstyle="dash"/>
              </v:shape>
              <v:shape style="position:absolute;left:4644;top:4481;width:107;height:969" type="#_x0000_t75">
                <v:imagedata r:id="rId67" o:title=""/>
              </v:shape>
            </v:group>
            <v:group style="position:absolute;left:4697;top:4504;width:2;height:874" coordorigin="4697,4504" coordsize="2,874">
              <v:shape style="position:absolute;left:4697;top:4504;width:2;height:874" coordorigin="4697,4504" coordsize="0,874" path="m4697,4504l4697,5377e" filled="f" stroked="t" strokeweight="1.004827pt" strokecolor="#FF0000">
                <v:path arrowok="t"/>
                <v:stroke dashstyle="dash"/>
              </v:shape>
              <v:shape style="position:absolute;left:5230;top:5022;width:107;height:1813" type="#_x0000_t75">
                <v:imagedata r:id="rId68" o:title=""/>
              </v:shape>
            </v:group>
            <v:group style="position:absolute;left:5283;top:5045;width:2;height:1718" coordorigin="5283,5045" coordsize="2,1718">
              <v:shape style="position:absolute;left:5283;top:5045;width:2;height:1718" coordorigin="5283,5045" coordsize="0,1718" path="m5283,5045l5283,6762e" filled="f" stroked="t" strokeweight="1.004827pt" strokecolor="#FF0000">
                <v:path arrowok="t"/>
                <v:stroke dashstyle="dash"/>
              </v:shape>
              <v:shape style="position:absolute;left:6683;top:5022;width:107;height:1813" type="#_x0000_t75">
                <v:imagedata r:id="rId69" o:title=""/>
              </v:shape>
            </v:group>
            <v:group style="position:absolute;left:6736;top:5045;width:2;height:1718" coordorigin="6736,5045" coordsize="2,1718">
              <v:shape style="position:absolute;left:6736;top:5045;width:2;height:1718" coordorigin="6736,5045" coordsize="0,1718" path="m6736,5045l6736,6762e" filled="f" stroked="t" strokeweight="1.004827pt" strokecolor="#FF0000">
                <v:path arrowok="t"/>
                <v:stroke dashstyle="dash"/>
              </v:shape>
              <v:shape style="position:absolute;left:8107;top:5022;width:107;height:1813" type="#_x0000_t75">
                <v:imagedata r:id="rId70" o:title=""/>
              </v:shape>
            </v:group>
            <v:group style="position:absolute;left:8160;top:5045;width:2;height:1718" coordorigin="8160,5045" coordsize="2,1718">
              <v:shape style="position:absolute;left:8160;top:5045;width:2;height:1718" coordorigin="8160,5045" coordsize="0,1718" path="m8160,5045l8160,6762e" filled="f" stroked="t" strokeweight="1.004827pt" strokecolor="#FF0000">
                <v:path arrowok="t"/>
                <v:stroke dashstyle="dash"/>
              </v:shape>
              <v:shape style="position:absolute;left:3886;top:2940;width:822;height:360" type="#_x0000_t75">
                <v:imagedata r:id="rId71" o:title=""/>
              </v:shape>
            </v:group>
            <v:group style="position:absolute;left:3929;top:3025;width:659;height:212" coordorigin="3929,3025" coordsize="659,212">
              <v:shape style="position:absolute;left:3929;top:3025;width:659;height:212" coordorigin="3929,3025" coordsize="659,212" path="m4512,3056l3929,3224,3933,3237,4516,3068,4512,3056e" filled="t" fillcolor="#FF0000" stroked="f">
                <v:path arrowok="t"/>
                <v:fill/>
              </v:shape>
              <v:shape style="position:absolute;left:3929;top:3025;width:659;height:212" coordorigin="3929,3025" coordsize="659,212" path="m4576,3052l4525,3052,4528,3065,4516,3068,4525,3099,4576,3052e" filled="t" fillcolor="#FF0000" stroked="f">
                <v:path arrowok="t"/>
                <v:fill/>
              </v:shape>
              <v:shape style="position:absolute;left:3929;top:3025;width:659;height:212" coordorigin="3929,3025" coordsize="659,212" path="m4525,3052l4512,3056,4516,3068,4528,3065,4525,3052e" filled="t" fillcolor="#FF0000" stroked="f">
                <v:path arrowok="t"/>
                <v:fill/>
              </v:shape>
              <v:shape style="position:absolute;left:3929;top:3025;width:659;height:212" coordorigin="3929,3025" coordsize="659,212" path="m4503,3025l4512,3056,4525,3052,4576,3052,4588,3040,4503,3025e" filled="t" fillcolor="#FF0000" stroked="f">
                <v:path arrowok="t"/>
                <v:fill/>
              </v:shape>
              <v:shape style="position:absolute;left:6133;top:4481;width:107;height:969" type="#_x0000_t75">
                <v:imagedata r:id="rId72" o:title=""/>
              </v:shape>
            </v:group>
            <v:group style="position:absolute;left:6186;top:4504;width:2;height:874" coordorigin="6186,4504" coordsize="2,874">
              <v:shape style="position:absolute;left:6186;top:4504;width:2;height:874" coordorigin="6186,4504" coordsize="0,874" path="m6186,4504l6186,5377e" filled="f" stroked="t" strokeweight="1.004827pt" strokecolor="#FF0000">
                <v:path arrowok="t"/>
                <v:stroke dashstyle="dash"/>
              </v:shape>
              <v:shape style="position:absolute;left:7561;top:4481;width:107;height:969" type="#_x0000_t75">
                <v:imagedata r:id="rId73" o:title=""/>
              </v:shape>
            </v:group>
            <v:group style="position:absolute;left:7614;top:4504;width:2;height:874" coordorigin="7614,4504" coordsize="2,874">
              <v:shape style="position:absolute;left:7614;top:4504;width:2;height:874" coordorigin="7614,4504" coordsize="0,874" path="m7614,4504l7614,5377e" filled="f" stroked="t" strokeweight="1.004827pt" strokecolor="#FF0000">
                <v:path arrowok="t"/>
                <v:stroke dashstyle="dash"/>
              </v:shape>
              <v:shape style="position:absolute;left:8969;top:4494;width:107;height:969" type="#_x0000_t75">
                <v:imagedata r:id="rId74" o:title=""/>
              </v:shape>
            </v:group>
            <v:group style="position:absolute;left:9023;top:4516;width:2;height:874" coordorigin="9023,4516" coordsize="2,874">
              <v:shape style="position:absolute;left:9023;top:4516;width:2;height:874" coordorigin="9023,4516" coordsize="0,874" path="m9023,4516l9023,5390e" filled="f" stroked="t" strokeweight="1.004827pt" strokecolor="#FF0000">
                <v:path arrowok="t"/>
                <v:stroke dashstyle="dash"/>
              </v:shape>
              <v:shape style="position:absolute;left:7559;top:2907;width:108;height:1133" type="#_x0000_t75">
                <v:imagedata r:id="rId75" o:title=""/>
              </v:shape>
            </v:group>
            <v:group style="position:absolute;left:7613;top:2930;width:2;height:1038" coordorigin="7613,2930" coordsize="2,1038">
              <v:shape style="position:absolute;left:7613;top:2930;width:2;height:1038" coordorigin="7613,2930" coordsize="1,1038" path="m7614,2930l7613,3968e" filled="f" stroked="t" strokeweight="1.004827pt" strokecolor="#FF0000">
                <v:path arrowok="t"/>
                <v:stroke dashstyle="dash"/>
              </v:shape>
              <v:shape style="position:absolute;left:8968;top:2907;width:122;height:1184" type="#_x0000_t75">
                <v:imagedata r:id="rId76" o:title=""/>
              </v:shape>
            </v:group>
            <v:group style="position:absolute;left:9021;top:2930;width:15;height:1089" coordorigin="9021,2930" coordsize="15,1089">
              <v:shape style="position:absolute;left:9021;top:2930;width:15;height:1089" coordorigin="9021,2930" coordsize="15,1089" path="m9021,2930l9036,4018e" filled="f" stroked="t" strokeweight="1.004827pt" strokecolor="#FF0000">
                <v:path arrowok="t"/>
                <v:stroke dashstyle="dash"/>
              </v:shape>
              <v:shape style="position:absolute;left:5318;top:2931;width:822;height:360" type="#_x0000_t75">
                <v:imagedata r:id="rId77" o:title=""/>
              </v:shape>
            </v:group>
            <v:group style="position:absolute;left:5361;top:3015;width:659;height:212" coordorigin="5361,3015" coordsize="659,212">
              <v:shape style="position:absolute;left:5361;top:3015;width:659;height:212" coordorigin="5361,3015" coordsize="659,212" path="m5944,3046l5361,3215,5365,3227,5947,3059,5944,3046e" filled="t" fillcolor="#FF0000" stroked="f">
                <v:path arrowok="t"/>
                <v:fill/>
              </v:shape>
              <v:shape style="position:absolute;left:5361;top:3015;width:659;height:212" coordorigin="5361,3015" coordsize="659,212" path="m6007,3043l5956,3043,5960,3055,5947,3059,5956,3090,6007,3043e" filled="t" fillcolor="#FF0000" stroked="f">
                <v:path arrowok="t"/>
                <v:fill/>
              </v:shape>
              <v:shape style="position:absolute;left:5361;top:3015;width:659;height:212" coordorigin="5361,3015" coordsize="659,212" path="m5956,3043l5944,3046,5947,3059,5960,3055,5956,3043e" filled="t" fillcolor="#FF0000" stroked="f">
                <v:path arrowok="t"/>
                <v:fill/>
              </v:shape>
              <v:shape style="position:absolute;left:5361;top:3015;width:659;height:212" coordorigin="5361,3015" coordsize="659,212" path="m5935,3015l5944,3046,5956,3043,6007,3043,6020,3031,5935,3015e" filled="t" fillcolor="#FF0000" stroked="f">
                <v:path arrowok="t"/>
                <v:fill/>
              </v:shape>
              <v:shape style="position:absolute;left:6790;top:2921;width:822;height:360" type="#_x0000_t75">
                <v:imagedata r:id="rId78" o:title=""/>
              </v:shape>
            </v:group>
            <v:group style="position:absolute;left:6833;top:3006;width:659;height:212" coordorigin="6833,3006" coordsize="659,212">
              <v:shape style="position:absolute;left:6833;top:3006;width:659;height:212" coordorigin="6833,3006" coordsize="659,212" path="m7415,3037l6833,3206,6836,3218,7419,3050,7415,3037e" filled="t" fillcolor="#FF0000" stroked="f">
                <v:path arrowok="t"/>
                <v:fill/>
              </v:shape>
              <v:shape style="position:absolute;left:6833;top:3006;width:659;height:212" coordorigin="6833,3006" coordsize="659,212" path="m7479,3034l7428,3034,7431,3046,7419,3050,7428,3081,7479,3034e" filled="t" fillcolor="#FF0000" stroked="f">
                <v:path arrowok="t"/>
                <v:fill/>
              </v:shape>
              <v:shape style="position:absolute;left:6833;top:3006;width:659;height:212" coordorigin="6833,3006" coordsize="659,212" path="m7428,3034l7415,3037,7419,3050,7431,3046,7428,3034e" filled="t" fillcolor="#FF0000" stroked="f">
                <v:path arrowok="t"/>
                <v:fill/>
              </v:shape>
              <v:shape style="position:absolute;left:6833;top:3006;width:659;height:212" coordorigin="6833,3006" coordsize="659,212" path="m7407,3006l7415,3037,7428,3034,7479,3034,7492,3022,7407,3006e" filled="t" fillcolor="#FF0000" stroked="f">
                <v:path arrowok="t"/>
                <v:fill/>
              </v:shape>
              <v:shape style="position:absolute;left:8241;top:2903;width:822;height:360" type="#_x0000_t75">
                <v:imagedata r:id="rId79" o:title=""/>
              </v:shape>
            </v:group>
            <v:group style="position:absolute;left:8284;top:2988;width:659;height:212" coordorigin="8284,2988" coordsize="659,212">
              <v:shape style="position:absolute;left:8284;top:2988;width:659;height:212" coordorigin="8284,2988" coordsize="659,212" path="m8867,3019l8284,3187,8288,3200,8871,3031,8867,3019e" filled="t" fillcolor="#FF0000" stroked="f">
                <v:path arrowok="t"/>
                <v:fill/>
              </v:shape>
              <v:shape style="position:absolute;left:8284;top:2988;width:659;height:212" coordorigin="8284,2988" coordsize="659,212" path="m8930,3015l8879,3015,8883,3027,8871,3031,8880,3062,8930,3015e" filled="t" fillcolor="#FF0000" stroked="f">
                <v:path arrowok="t"/>
                <v:fill/>
              </v:shape>
              <v:shape style="position:absolute;left:8284;top:2988;width:659;height:212" coordorigin="8284,2988" coordsize="659,212" path="m8879,3015l8867,3019,8871,3031,8883,3027,8879,3015e" filled="t" fillcolor="#FF0000" stroked="f">
                <v:path arrowok="t"/>
                <v:fill/>
              </v:shape>
              <v:shape style="position:absolute;left:8284;top:2988;width:659;height:212" coordorigin="8284,2988" coordsize="659,212" path="m8858,2988l8867,3019,8879,3015,8930,3015,8943,3003,8858,2988e" filled="t" fillcolor="#FF0000" stroked="f">
                <v:path arrowok="t"/>
                <v:fill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6" w:lineRule="exact"/>
        <w:ind w:left="975" w:right="862"/>
        <w:jc w:val="both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26"/>
          <w:position w:val="-2"/>
        </w:rPr>
        <w:t>Fig.</w:t>
      </w:r>
      <w:r>
        <w:rPr>
          <w:rFonts w:ascii="Adobe Fangsong Std" w:hAnsi="Adobe Fangsong Std" w:cs="Adobe Fangsong Std" w:eastAsia="Adobe Fangsong Std"/>
          <w:sz w:val="18"/>
          <w:szCs w:val="18"/>
          <w:spacing w:val="-28"/>
          <w:w w:val="126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4.</w:t>
      </w:r>
      <w:r>
        <w:rPr>
          <w:rFonts w:ascii="Adobe Fangsong Std" w:hAnsi="Adobe Fangsong Std" w:cs="Adobe Fangsong Std" w:eastAsia="Adobe Fangsong Std"/>
          <w:sz w:val="18"/>
          <w:szCs w:val="18"/>
          <w:spacing w:val="2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Endless-l</w:t>
      </w:r>
      <w:r>
        <w:rPr>
          <w:rFonts w:ascii="Adobe Fangsong Std" w:hAnsi="Adobe Fangsong Std" w:cs="Adobe Fangsong Std" w:eastAsia="Adobe Fangsong Std"/>
          <w:sz w:val="18"/>
          <w:szCs w:val="18"/>
          <w:spacing w:val="6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op</w:t>
      </w:r>
      <w:r>
        <w:rPr>
          <w:rFonts w:ascii="Adobe Fangsong Std" w:hAnsi="Adobe Fangsong Std" w:cs="Adobe Fangsong Std" w:eastAsia="Adobe Fangsong Std"/>
          <w:sz w:val="18"/>
          <w:szCs w:val="18"/>
          <w:spacing w:val="2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-15"/>
          <w:w w:val="100"/>
          <w:position w:val="-2"/>
        </w:rPr>
        <w:t>T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c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h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ycardia</w:t>
      </w:r>
      <w:r>
        <w:rPr>
          <w:rFonts w:ascii="Adobe Fangsong Std" w:hAnsi="Adobe Fangsong Std" w:cs="Adobe Fangsong Std" w:eastAsia="Adobe Fangsong Std"/>
          <w:sz w:val="18"/>
          <w:szCs w:val="18"/>
          <w:spacing w:val="3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21"/>
          <w:position w:val="-2"/>
        </w:rPr>
        <w:t>(E</w:t>
      </w:r>
      <w:r>
        <w:rPr>
          <w:rFonts w:ascii="Adobe Fangsong Std" w:hAnsi="Adobe Fangsong Std" w:cs="Adobe Fangsong Std" w:eastAsia="Adobe Fangsong Std"/>
          <w:sz w:val="18"/>
          <w:szCs w:val="18"/>
          <w:spacing w:val="-18"/>
          <w:w w:val="121"/>
          <w:position w:val="-2"/>
        </w:rPr>
        <w:t>L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21"/>
          <w:position w:val="-2"/>
        </w:rPr>
        <w:t>T)</w:t>
      </w:r>
      <w:r>
        <w:rPr>
          <w:rFonts w:ascii="Adobe Fangsong Std" w:hAnsi="Adobe Fangsong Std" w:cs="Adobe Fangsong Std" w:eastAsia="Adobe Fangsong Std"/>
          <w:sz w:val="18"/>
          <w:szCs w:val="18"/>
          <w:spacing w:val="1"/>
          <w:w w:val="121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and</w:t>
      </w:r>
      <w:r>
        <w:rPr>
          <w:rFonts w:ascii="Adobe Fangsong Std" w:hAnsi="Adobe Fangsong Std" w:cs="Adobe Fangsong Std" w:eastAsia="Adobe Fangsong Std"/>
          <w:sz w:val="18"/>
          <w:szCs w:val="18"/>
          <w:spacing w:val="1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hea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lt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h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y</w:t>
      </w:r>
      <w:r>
        <w:rPr>
          <w:rFonts w:ascii="Adobe Fangsong Std" w:hAnsi="Adobe Fangsong Std" w:cs="Adobe Fangsong Std" w:eastAsia="Adobe Fangsong Std"/>
          <w:sz w:val="18"/>
          <w:szCs w:val="18"/>
          <w:spacing w:val="1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h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eart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condition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map</w:t>
      </w:r>
      <w:r>
        <w:rPr>
          <w:rFonts w:ascii="Adobe Fangsong Std" w:hAnsi="Adobe Fangsong Std" w:cs="Adobe Fangsong Std" w:eastAsia="Adobe Fangsong Std"/>
          <w:sz w:val="18"/>
          <w:szCs w:val="18"/>
          <w:spacing w:val="6"/>
          <w:w w:val="100"/>
          <w:position w:val="-2"/>
        </w:rPr>
        <w:t>p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ed</w:t>
      </w:r>
      <w:r>
        <w:rPr>
          <w:rFonts w:ascii="Adobe Fangsong Std" w:hAnsi="Adobe Fangsong Std" w:cs="Adobe Fangsong Std" w:eastAsia="Adobe Fangsong Std"/>
          <w:sz w:val="18"/>
          <w:szCs w:val="18"/>
          <w:spacing w:val="2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to</w:t>
      </w:r>
      <w:r>
        <w:rPr>
          <w:rFonts w:ascii="Adobe Fangsong Std" w:hAnsi="Adobe Fangsong Std" w:cs="Adobe Fangsong Std" w:eastAsia="Adobe Fangsong Std"/>
          <w:sz w:val="18"/>
          <w:szCs w:val="18"/>
          <w:spacing w:val="1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0" w:after="0" w:line="219" w:lineRule="exact"/>
        <w:ind w:left="975" w:right="861"/>
        <w:jc w:val="both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same</w:t>
      </w:r>
      <w:r>
        <w:rPr>
          <w:rFonts w:ascii="Adobe Fangsong Std" w:hAnsi="Adobe Fangsong Std" w:cs="Adobe Fangsong Std" w:eastAsia="Adobe Fangsong Std"/>
          <w:sz w:val="18"/>
          <w:szCs w:val="18"/>
          <w:spacing w:val="18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input-output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execution</w:t>
      </w:r>
      <w:r>
        <w:rPr>
          <w:rFonts w:ascii="Adobe Fangsong Std" w:hAnsi="Adobe Fangsong Std" w:cs="Adobe Fangsong Std" w:eastAsia="Adobe Fangsong Std"/>
          <w:sz w:val="18"/>
          <w:szCs w:val="18"/>
          <w:spacing w:val="23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of</w:t>
      </w:r>
      <w:r>
        <w:rPr>
          <w:rFonts w:ascii="Adobe Fangsong Std" w:hAnsi="Adobe Fangsong Std" w:cs="Adobe Fangsong Std" w:eastAsia="Adobe Fangsong Std"/>
          <w:sz w:val="18"/>
          <w:szCs w:val="18"/>
          <w:spacing w:val="18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3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pacema</w:t>
      </w:r>
      <w:r>
        <w:rPr>
          <w:rFonts w:ascii="Adobe Fangsong Std" w:hAnsi="Adobe Fangsong Std" w:cs="Adobe Fangsong Std" w:eastAsia="Adobe Fangsong Std"/>
          <w:sz w:val="18"/>
          <w:szCs w:val="18"/>
          <w:spacing w:val="-4"/>
          <w:w w:val="100"/>
          <w:position w:val="-2"/>
        </w:rPr>
        <w:t>k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er</w:t>
      </w:r>
      <w:r>
        <w:rPr>
          <w:rFonts w:ascii="Adobe Fangsong Std" w:hAnsi="Adobe Fangsong Std" w:cs="Adobe Fangsong Std" w:eastAsia="Adobe Fangsong Std"/>
          <w:sz w:val="18"/>
          <w:szCs w:val="18"/>
          <w:spacing w:val="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(middle</w:t>
      </w:r>
      <w:r>
        <w:rPr>
          <w:rFonts w:ascii="Adobe Fangsong Std" w:hAnsi="Adobe Fangsong Std" w:cs="Adobe Fangsong Std" w:eastAsia="Adobe Fangsong Std"/>
          <w:sz w:val="18"/>
          <w:szCs w:val="18"/>
          <w:spacing w:val="42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sequence).</w:t>
      </w:r>
      <w:r>
        <w:rPr>
          <w:rFonts w:ascii="Adobe Fangsong Std" w:hAnsi="Adobe Fangsong Std" w:cs="Adobe Fangsong Std" w:eastAsia="Adobe Fangsong Std"/>
          <w:sz w:val="18"/>
          <w:szCs w:val="18"/>
          <w:spacing w:val="1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4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heart</w:t>
      </w:r>
      <w:r>
        <w:rPr>
          <w:rFonts w:ascii="Adobe Fangsong Std" w:hAnsi="Adobe Fangsong Std" w:cs="Adobe Fangsong Std" w:eastAsia="Adobe Fangsong Std"/>
          <w:sz w:val="18"/>
          <w:szCs w:val="18"/>
          <w:spacing w:val="3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18"/>
          <w:szCs w:val="18"/>
          <w:spacing w:val="5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del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0" w:after="0" w:line="219" w:lineRule="exact"/>
        <w:ind w:left="975" w:right="3836"/>
        <w:jc w:val="both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should</w:t>
      </w:r>
      <w:r>
        <w:rPr>
          <w:rFonts w:ascii="Adobe Fangsong Std" w:hAnsi="Adobe Fangsong Std" w:cs="Adobe Fangsong Std" w:eastAsia="Adobe Fangsong Std"/>
          <w:sz w:val="18"/>
          <w:szCs w:val="18"/>
          <w:spacing w:val="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h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a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</w:t>
      </w:r>
      <w:r>
        <w:rPr>
          <w:rFonts w:ascii="Adobe Fangsong Std" w:hAnsi="Adobe Fangsong Std" w:cs="Adobe Fangsong Std" w:eastAsia="Adobe Fangsong Std"/>
          <w:sz w:val="18"/>
          <w:szCs w:val="18"/>
          <w:spacing w:val="8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1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details</w:t>
      </w:r>
      <w:r>
        <w:rPr>
          <w:rFonts w:ascii="Adobe Fangsong Std" w:hAnsi="Adobe Fangsong Std" w:cs="Adobe Fangsong Std" w:eastAsia="Adobe Fangsong Std"/>
          <w:sz w:val="18"/>
          <w:szCs w:val="18"/>
          <w:spacing w:val="12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to</w:t>
      </w:r>
      <w:r>
        <w:rPr>
          <w:rFonts w:ascii="Adobe Fangsong Std" w:hAnsi="Adobe Fangsong Std" w:cs="Adobe Fangsong Std" w:eastAsia="Adobe Fangsong Std"/>
          <w:sz w:val="18"/>
          <w:szCs w:val="18"/>
          <w:spacing w:val="1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reso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l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</w:t>
      </w:r>
      <w:r>
        <w:rPr>
          <w:rFonts w:ascii="Adobe Fangsong Std" w:hAnsi="Adobe Fangsong Std" w:cs="Adobe Fangsong Std" w:eastAsia="Adobe Fangsong Std"/>
          <w:sz w:val="18"/>
          <w:szCs w:val="18"/>
          <w:spacing w:val="-1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thi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s</w:t>
      </w:r>
      <w:r>
        <w:rPr>
          <w:rFonts w:ascii="Adobe Fangsong Std" w:hAnsi="Adobe Fangsong Std" w:cs="Adobe Fangsong Std" w:eastAsia="Adobe Fangsong Std"/>
          <w:sz w:val="18"/>
          <w:szCs w:val="18"/>
          <w:spacing w:val="1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1"/>
          <w:position w:val="-2"/>
        </w:rPr>
        <w:t>a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1"/>
          <w:position w:val="-2"/>
        </w:rPr>
        <w:t>m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2"/>
          <w:position w:val="-2"/>
        </w:rPr>
        <w:t>bigui</w:t>
      </w:r>
      <w:r>
        <w:rPr>
          <w:rFonts w:ascii="Adobe Fangsong Std" w:hAnsi="Adobe Fangsong Std" w:cs="Adobe Fangsong Std" w:eastAsia="Adobe Fangsong Std"/>
          <w:sz w:val="18"/>
          <w:szCs w:val="18"/>
          <w:spacing w:val="-4"/>
          <w:w w:val="102"/>
          <w:position w:val="-2"/>
        </w:rPr>
        <w:t>t</w:t>
      </w:r>
      <w:r>
        <w:rPr>
          <w:rFonts w:ascii="Adobe Fangsong Std" w:hAnsi="Adobe Fangsong Std" w:cs="Adobe Fangsong Std" w:eastAsia="Adobe Fangsong Std"/>
          <w:sz w:val="18"/>
          <w:szCs w:val="18"/>
          <w:spacing w:val="-15"/>
          <w:w w:val="102"/>
          <w:position w:val="-2"/>
        </w:rPr>
        <w:t>y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30"/>
          <w:position w:val="-2"/>
        </w:rPr>
        <w:t>.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1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9"/>
          <w:w w:val="121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1"/>
        </w:rPr>
        <w:t>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it,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paces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after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atrial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(AS)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generated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(as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osed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1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21"/>
          <w:w w:val="121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1"/>
        </w:rPr>
        <w:t>T).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2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correct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appropriate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tains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adequate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w.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should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able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assess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er’s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21"/>
          <w:w w:val="123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2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elimination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capabil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they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do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affect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other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healt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functions.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10" w:after="0" w:line="240" w:lineRule="auto"/>
        <w:ind w:left="975" w:right="4961"/>
        <w:jc w:val="both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5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  </w:t>
      </w:r>
      <w:r>
        <w:rPr>
          <w:rFonts w:ascii="Adobe Fangsong Std" w:hAnsi="Adobe Fangsong Std" w:cs="Adobe Fangsong Std" w:eastAsia="Adobe Fangsong Std"/>
          <w:sz w:val="24"/>
          <w:szCs w:val="24"/>
          <w:spacing w:val="54"/>
          <w:w w:val="100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1"/>
        </w:rPr>
        <w:t>Multiscale</w:t>
      </w:r>
      <w:r>
        <w:rPr>
          <w:rFonts w:ascii="Adobe Fangsong Std" w:hAnsi="Adobe Fangsong Std" w:cs="Adobe Fangsong Std" w:eastAsia="Adobe Fangsong Std"/>
          <w:sz w:val="24"/>
          <w:szCs w:val="24"/>
          <w:spacing w:val="16"/>
          <w:w w:val="111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</w:rPr>
        <w:t>M</w:t>
      </w:r>
      <w:r>
        <w:rPr>
          <w:rFonts w:ascii="Adobe Fangsong Std" w:hAnsi="Adobe Fangsong Std" w:cs="Adobe Fangsong Std" w:eastAsia="Adobe Fangsong Std"/>
          <w:sz w:val="24"/>
          <w:szCs w:val="24"/>
          <w:spacing w:val="8"/>
          <w:w w:val="112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8"/>
        </w:rPr>
        <w:t>deling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example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order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erform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king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tem,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should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ossible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inputs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ecified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requireme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also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enough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details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resol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biguities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executions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false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1"/>
        </w:rPr>
        <w:t>-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ositi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false-negati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5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ws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collection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deled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dels.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definitely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exhausti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king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hese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will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guara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absolute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1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13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using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abstraction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rules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(R1-R7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5),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conditions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generalized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expand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ossible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inputs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result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43" w:lineRule="exact"/>
        <w:ind w:left="975" w:right="857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20"/>
        </w:rPr>
        <w:t>H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a</w:t>
      </w:r>
      <w:r>
        <w:rPr>
          <w:rFonts w:ascii="Adobe Fangsong Std" w:hAnsi="Adobe Fangsong Std" w:cs="Adobe Fangsong Std" w:eastAsia="Adobe Fangsong Std"/>
          <w:sz w:val="14"/>
          <w:szCs w:val="14"/>
          <w:spacing w:val="1"/>
          <w:w w:val="120"/>
          <w:position w:val="-3"/>
        </w:rPr>
        <w:t>l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l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 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only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  <w:position w:val="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  <w:position w:val="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automata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corres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  <w:position w:val="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ond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  <w:position w:val="0"/>
        </w:rPr>
        <w:t>inputs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send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inputs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4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1"/>
        </w:rPr>
        <w:t>[0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26"/>
        </w:rPr>
        <w:t>,</w:t>
      </w:r>
      <w:r>
        <w:rPr>
          <w:rFonts w:ascii="Adobe Fangsong Std" w:hAnsi="Adobe Fangsong Std" w:cs="Adobe Fangsong Std" w:eastAsia="Adobe Fangsong Std"/>
          <w:sz w:val="20"/>
          <w:szCs w:val="20"/>
          <w:spacing w:val="-2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∞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]msec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input,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20"/>
        </w:rPr>
        <w:t>H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a</w:t>
      </w:r>
      <w:r>
        <w:rPr>
          <w:rFonts w:ascii="Adobe Fangsong Std" w:hAnsi="Adobe Fangsong Std" w:cs="Adobe Fangsong Std" w:eastAsia="Adobe Fangsong Std"/>
          <w:sz w:val="14"/>
          <w:szCs w:val="14"/>
          <w:spacing w:val="1"/>
          <w:w w:val="120"/>
          <w:position w:val="-3"/>
        </w:rPr>
        <w:t>l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l</w:t>
      </w:r>
      <w:r>
        <w:rPr>
          <w:rFonts w:ascii="Adobe Fangsong Std" w:hAnsi="Adobe Fangsong Std" w:cs="Adobe Fangsong Std" w:eastAsia="Adobe Fangsong Std"/>
          <w:sz w:val="14"/>
          <w:szCs w:val="14"/>
          <w:spacing w:val="45"/>
          <w:w w:val="120"/>
          <w:position w:val="-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  <w:position w:val="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  <w:position w:val="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  <w:position w:val="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  <w:position w:val="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  <w:position w:val="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7"/>
          <w:position w:val="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1" w:lineRule="exact"/>
        <w:ind w:left="975" w:right="856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ossible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inputs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20"/>
        </w:rPr>
        <w:t>H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a</w:t>
      </w:r>
      <w:r>
        <w:rPr>
          <w:rFonts w:ascii="Adobe Fangsong Std" w:hAnsi="Adobe Fangsong Std" w:cs="Adobe Fangsong Std" w:eastAsia="Adobe Fangsong Std"/>
          <w:sz w:val="14"/>
          <w:szCs w:val="14"/>
          <w:spacing w:val="1"/>
          <w:w w:val="120"/>
          <w:position w:val="-3"/>
        </w:rPr>
        <w:t>l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20"/>
          <w:position w:val="-3"/>
        </w:rPr>
        <w:t>l</w:t>
      </w:r>
      <w:r>
        <w:rPr>
          <w:rFonts w:ascii="Adobe Fangsong Std" w:hAnsi="Adobe Fangsong Std" w:cs="Adobe Fangsong Std" w:eastAsia="Adobe Fangsong Std"/>
          <w:sz w:val="14"/>
          <w:szCs w:val="14"/>
          <w:spacing w:val="28"/>
          <w:w w:val="120"/>
          <w:position w:val="-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cannot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distinguish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0"/>
          <w:position w:val="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20"/>
          <w:position w:val="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6"/>
          <w:position w:val="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healt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condition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due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represe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tation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99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6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conduction.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H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00"/>
          <w:position w:val="-3"/>
        </w:rPr>
        <w:t>cond</w:t>
      </w:r>
      <w:r>
        <w:rPr>
          <w:rFonts w:ascii="Adobe Fangsong Std" w:hAnsi="Adobe Fangsong Std" w:cs="Adobe Fangsong Std" w:eastAsia="Adobe Fangsong Std"/>
          <w:sz w:val="14"/>
          <w:szCs w:val="14"/>
          <w:spacing w:val="0"/>
          <w:w w:val="100"/>
          <w:position w:val="-3"/>
        </w:rPr>
        <w:t>  </w:t>
      </w:r>
      <w:r>
        <w:rPr>
          <w:rFonts w:ascii="Adobe Fangsong Std" w:hAnsi="Adobe Fangsong Std" w:cs="Adobe Fangsong Std" w:eastAsia="Adobe Fangsong Std"/>
          <w:sz w:val="14"/>
          <w:szCs w:val="14"/>
          <w:spacing w:val="17"/>
          <w:w w:val="100"/>
          <w:position w:val="-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  <w:position w:val="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conduction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  <w:position w:val="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8"/>
          <w:position w:val="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  <w:position w:val="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  <w:position w:val="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5"/>
          <w:position w:val="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  <w:position w:val="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atrium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automata,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ap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propriate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8"/>
          <w:w w:val="114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1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Similarl</w:t>
      </w:r>
      <w:r>
        <w:rPr>
          <w:rFonts w:ascii="Chaparral Pro" w:hAnsi="Chaparral Pro" w:cs="Chaparral Pro" w:eastAsia="Chaparral Pro"/>
          <w:sz w:val="20"/>
          <w:szCs w:val="20"/>
          <w:spacing w:val="-18"/>
          <w:w w:val="114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1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complex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erties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will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appropriately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detailed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along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Abstraction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7"/>
          <w:w w:val="126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ree.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10"/>
          <w:pgMar w:header="1843" w:footer="626501276" w:top="2040" w:bottom="280" w:left="1720" w:right="1720"/>
          <w:headerReference w:type="even" r:id="rId80"/>
          <w:headerReference w:type="odd" r:id="rId81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7" w:after="0" w:line="240" w:lineRule="auto"/>
        <w:ind w:left="1283" w:right="6934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50505"/>
          <w:spacing w:val="0"/>
          <w:w w:val="107"/>
          <w:b/>
          <w:bCs/>
        </w:rPr>
        <w:t>Heart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03" w:lineRule="exact"/>
        <w:ind w:left="1026" w:right="6702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38.600006pt;margin-top:15.371865pt;width:335.520011pt;height:313.74pt;mso-position-horizontal-relative:page;mso-position-vertical-relative:paragraph;z-index:-856" coordorigin="2772,307" coordsize="6710,6275">
            <v:shape style="position:absolute;left:3643;top:307;width:2880;height:4608" type="#_x0000_t75">
              <v:imagedata r:id="rId82" o:title=""/>
            </v:shape>
            <v:shape style="position:absolute;left:5623;top:1459;width:3859;height:5069" type="#_x0000_t75">
              <v:imagedata r:id="rId83" o:title=""/>
            </v:shape>
            <v:group style="position:absolute;left:2786;top:333;width:936;height:2" coordorigin="2786,333" coordsize="936,2">
              <v:shape style="position:absolute;left:2786;top:333;width:936;height:2" coordorigin="2786,333" coordsize="936,0" path="m2786,333l3722,333e" filled="f" stroked="t" strokeweight="1.08pt" strokecolor="#000000">
                <v:path arrowok="t"/>
              </v:shape>
            </v:group>
            <v:group style="position:absolute;left:2797;top:322;width:2;height:6250" coordorigin="2797,322" coordsize="2,6250">
              <v:shape style="position:absolute;left:2797;top:322;width:2;height:6250" coordorigin="2797,322" coordsize="0,6250" path="m2797,6571l2797,322e" filled="f" stroked="t" strokeweight="1.08pt" strokecolor="#000000">
                <v:path arrowok="t"/>
              </v:shape>
            </v:group>
            <v:group style="position:absolute;left:2786;top:930;width:936;height:2" coordorigin="2786,930" coordsize="936,2">
              <v:shape style="position:absolute;left:2786;top:930;width:936;height:2" coordorigin="2786,930" coordsize="936,0" path="m2786,930l3722,930e" filled="f" stroked="t" strokeweight="1.08pt" strokecolor="#000000">
                <v:path arrowok="t"/>
              </v:shape>
            </v:group>
            <v:group style="position:absolute;left:3708;top:322;width:2;height:1109" coordorigin="3708,322" coordsize="2,1109">
              <v:shape style="position:absolute;left:3708;top:322;width:2;height:1109" coordorigin="3708,322" coordsize="0,1109" path="m3708,1431l3708,322e" filled="f" stroked="t" strokeweight="1.44pt" strokecolor="#000000">
                <v:path arrowok="t"/>
              </v:shape>
            </v:group>
            <v:group style="position:absolute;left:2786;top:2035;width:886;height:2" coordorigin="2786,2035" coordsize="886,2">
              <v:shape style="position:absolute;left:2786;top:2035;width:886;height:2" coordorigin="2786,2035" coordsize="886,0" path="m2786,2035l3672,2035e" filled="f" stroked="t" strokeweight="1.44pt" strokecolor="#000000">
                <v:path arrowok="t"/>
              </v:shape>
            </v:group>
            <v:group style="position:absolute;left:2786;top:2633;width:886;height:2" coordorigin="2786,2633" coordsize="886,2">
              <v:shape style="position:absolute;left:2786;top:2633;width:886;height:2" coordorigin="2786,2633" coordsize="886,0" path="m2786,2633l3672,2633e" filled="f" stroked="t" strokeweight="1.44pt" strokecolor="#000000">
                <v:path arrowok="t"/>
              </v:shape>
            </v:group>
            <v:group style="position:absolute;left:2786;top:3187;width:886;height:2" coordorigin="2786,3187" coordsize="886,2">
              <v:shape style="position:absolute;left:2786;top:3187;width:886;height:2" coordorigin="2786,3187" coordsize="886,0" path="m2786,3187l3672,3187e" filled="f" stroked="t" strokeweight="1.44pt" strokecolor="#000000">
                <v:path arrowok="t"/>
              </v:shape>
            </v:group>
            <v:group style="position:absolute;left:2786;top:3742;width:886;height:2" coordorigin="2786,3742" coordsize="886,2">
              <v:shape style="position:absolute;left:2786;top:3742;width:886;height:2" coordorigin="2786,3742" coordsize="886,0" path="m2786,3742l3672,3742e" filled="f" stroked="t" strokeweight="1.44pt" strokecolor="#000000">
                <v:path arrowok="t"/>
              </v:shape>
            </v:group>
            <v:group style="position:absolute;left:2786;top:4296;width:886;height:2" coordorigin="2786,4296" coordsize="886,2">
              <v:shape style="position:absolute;left:2786;top:4296;width:886;height:2" coordorigin="2786,4296" coordsize="886,0" path="m2786,4296l3672,4296e" filled="f" stroked="t" strokeweight="1.44pt" strokecolor="#000000">
                <v:path arrowok="t"/>
              </v:shape>
            </v:group>
            <v:group style="position:absolute;left:2786;top:4851;width:886;height:2" coordorigin="2786,4851" coordsize="886,2">
              <v:shape style="position:absolute;left:2786;top:4851;width:886;height:2" coordorigin="2786,4851" coordsize="886,0" path="m2786,4851l3672,4851e" filled="f" stroked="t" strokeweight="1.4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050505"/>
          <w:spacing w:val="0"/>
          <w:w w:val="105"/>
          <w:b/>
          <w:bCs/>
          <w:position w:val="-1"/>
        </w:rPr>
        <w:t>Conditions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88" w:lineRule="auto"/>
        <w:ind w:left="1293" w:right="223" w:firstLine="10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10"/>
        </w:rPr>
        <w:t>Normal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10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1"/>
        </w:rPr>
        <w:t>Sinus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1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7"/>
        </w:rPr>
        <w:t>Rhythm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5" w:right="85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05"/>
        </w:rPr>
        <w:t>Bradycardia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80" w:after="0" w:line="240" w:lineRule="auto"/>
        <w:ind w:left="1026" w:right="-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44"/>
          <w:b/>
          <w:bCs/>
        </w:rPr>
        <w:t>1---------1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31" w:right="188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00"/>
        </w:rPr>
        <w:t>AV</w:t>
      </w:r>
      <w:r>
        <w:rPr>
          <w:rFonts w:ascii="Arial" w:hAnsi="Arial" w:cs="Arial" w:eastAsia="Arial"/>
          <w:sz w:val="13"/>
          <w:szCs w:val="13"/>
          <w:color w:val="050505"/>
          <w:spacing w:val="-4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5"/>
        </w:rPr>
        <w:t>Block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8" w:lineRule="auto"/>
        <w:ind w:left="1307" w:right="252" w:firstLine="-4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07"/>
        </w:rPr>
        <w:t>Bundle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7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6"/>
        </w:rPr>
        <w:t>Branch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6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5"/>
        </w:rPr>
        <w:t>Block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45" w:right="282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01"/>
        </w:rPr>
        <w:t>Sinus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23" w:after="0" w:line="240" w:lineRule="auto"/>
        <w:ind w:left="1130" w:right="92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04"/>
        </w:rPr>
        <w:t>Tachycardia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30" w:right="285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15"/>
        </w:rPr>
        <w:t>Atrial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7" w:after="0" w:line="240" w:lineRule="auto"/>
        <w:ind w:left="1302" w:right="241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12"/>
        </w:rPr>
        <w:t>Flutter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460" w:lineRule="atLeast"/>
        <w:ind w:left="1307" w:right="261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97"/>
        </w:rPr>
        <w:t>AVNRT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97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15"/>
        </w:rPr>
        <w:t>Atrial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7" w:after="0" w:line="240" w:lineRule="auto"/>
        <w:ind w:left="1188" w:right="113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11"/>
        </w:rPr>
        <w:t>Fibrillation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86" w:right="120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07"/>
        </w:rPr>
        <w:t>Premature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7" w:after="0" w:line="240" w:lineRule="auto"/>
        <w:ind w:left="1230" w:right="185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07"/>
        </w:rPr>
        <w:t>Ventricle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23" w:after="0" w:line="147" w:lineRule="exact"/>
        <w:ind w:left="1145" w:right="93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1C2631"/>
          <w:spacing w:val="-1"/>
          <w:w w:val="88"/>
        </w:rPr>
        <w:t>C</w:t>
      </w:r>
      <w:r>
        <w:rPr>
          <w:rFonts w:ascii="Arial" w:hAnsi="Arial" w:cs="Arial" w:eastAsia="Arial"/>
          <w:sz w:val="13"/>
          <w:szCs w:val="13"/>
          <w:color w:val="181818"/>
          <w:spacing w:val="0"/>
          <w:w w:val="112"/>
        </w:rPr>
        <w:t>ontraction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" w:right="-20"/>
        <w:jc w:val="left"/>
        <w:rPr>
          <w:rFonts w:ascii="Courier New" w:hAnsi="Courier New" w:cs="Courier New" w:eastAsia="Courier New"/>
          <w:sz w:val="66"/>
          <w:szCs w:val="66"/>
        </w:rPr>
      </w:pPr>
      <w:rPr/>
      <w:r>
        <w:rPr>
          <w:rFonts w:ascii="Courier New" w:hAnsi="Courier New" w:cs="Courier New" w:eastAsia="Courier New"/>
          <w:sz w:val="66"/>
          <w:szCs w:val="66"/>
          <w:color w:val="24364B"/>
          <w:spacing w:val="0"/>
          <w:w w:val="241"/>
        </w:rPr>
        <w:t>$</w:t>
      </w:r>
      <w:r>
        <w:rPr>
          <w:rFonts w:ascii="Courier New" w:hAnsi="Courier New" w:cs="Courier New" w:eastAsia="Courier New"/>
          <w:sz w:val="66"/>
          <w:szCs w:val="66"/>
          <w:color w:val="000000"/>
          <w:spacing w:val="0"/>
          <w:w w:val="100"/>
        </w:rPr>
      </w:r>
    </w:p>
    <w:p>
      <w:pPr>
        <w:spacing w:before="66" w:after="0" w:line="240" w:lineRule="auto"/>
        <w:ind w:left="3138" w:right="3339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050505"/>
          <w:spacing w:val="0"/>
          <w:w w:val="98"/>
        </w:rPr>
        <w:t>R3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32" w:lineRule="exact"/>
        <w:ind w:left="619"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64"/>
          <w:szCs w:val="64"/>
          <w:color w:val="050505"/>
          <w:w w:val="32"/>
          <w:position w:val="-9"/>
        </w:rPr>
        <w:t>!'!o</w:t>
      </w:r>
      <w:r>
        <w:rPr>
          <w:rFonts w:ascii="Times New Roman" w:hAnsi="Times New Roman" w:cs="Times New Roman" w:eastAsia="Times New Roman"/>
          <w:sz w:val="64"/>
          <w:szCs w:val="64"/>
          <w:color w:val="050505"/>
          <w:spacing w:val="6"/>
          <w:w w:val="32"/>
          <w:position w:val="-9"/>
        </w:rPr>
        <w:t>.</w:t>
      </w:r>
      <w:r>
        <w:rPr>
          <w:rFonts w:ascii="Times New Roman" w:hAnsi="Times New Roman" w:cs="Times New Roman" w:eastAsia="Times New Roman"/>
          <w:sz w:val="64"/>
          <w:szCs w:val="64"/>
          <w:color w:val="24364B"/>
          <w:spacing w:val="0"/>
          <w:w w:val="129"/>
          <w:position w:val="-9"/>
        </w:rPr>
        <w:t>$</w:t>
      </w:r>
      <w:r>
        <w:rPr>
          <w:rFonts w:ascii="Times New Roman" w:hAnsi="Times New Roman" w:cs="Times New Roman" w:eastAsia="Times New Roman"/>
          <w:sz w:val="64"/>
          <w:szCs w:val="64"/>
          <w:color w:val="24364B"/>
          <w:spacing w:val="-38"/>
          <w:w w:val="129"/>
          <w:position w:val="-9"/>
        </w:rPr>
        <w:t>-</w:t>
      </w:r>
      <w:r>
        <w:rPr>
          <w:rFonts w:ascii="Times New Roman" w:hAnsi="Times New Roman" w:cs="Times New Roman" w:eastAsia="Times New Roman"/>
          <w:sz w:val="64"/>
          <w:szCs w:val="64"/>
          <w:color w:val="24364B"/>
          <w:spacing w:val="0"/>
          <w:w w:val="101"/>
          <w:position w:val="-9"/>
        </w:rPr>
        <w:t>"\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547" w:lineRule="exact"/>
        <w:ind w:left="677" w:right="-20"/>
        <w:jc w:val="left"/>
        <w:tabs>
          <w:tab w:pos="56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68"/>
          <w:szCs w:val="68"/>
          <w:color w:val="24364B"/>
          <w:spacing w:val="-12"/>
          <w:w w:val="186"/>
          <w:position w:val="-1"/>
        </w:rPr>
        <w:t>$</w:t>
      </w:r>
      <w:r>
        <w:rPr>
          <w:rFonts w:ascii="Arial" w:hAnsi="Arial" w:cs="Arial" w:eastAsia="Arial"/>
          <w:sz w:val="68"/>
          <w:szCs w:val="68"/>
          <w:color w:val="24364B"/>
          <w:spacing w:val="0"/>
          <w:w w:val="98"/>
          <w:position w:val="-1"/>
        </w:rPr>
        <w:t>"</w:t>
      </w:r>
      <w:r>
        <w:rPr>
          <w:rFonts w:ascii="Arial" w:hAnsi="Arial" w:cs="Arial" w:eastAsia="Arial"/>
          <w:sz w:val="68"/>
          <w:szCs w:val="68"/>
          <w:color w:val="24364B"/>
          <w:spacing w:val="-28"/>
          <w:w w:val="98"/>
          <w:position w:val="-1"/>
        </w:rPr>
        <w:t>\</w:t>
      </w:r>
      <w:r>
        <w:rPr>
          <w:rFonts w:ascii="Arial" w:hAnsi="Arial" w:cs="Arial" w:eastAsia="Arial"/>
          <w:sz w:val="68"/>
          <w:szCs w:val="68"/>
          <w:color w:val="24364B"/>
          <w:spacing w:val="0"/>
          <w:w w:val="123"/>
          <w:position w:val="-1"/>
        </w:rPr>
        <w:t>:\</w:t>
      </w:r>
      <w:r>
        <w:rPr>
          <w:rFonts w:ascii="Arial" w:hAnsi="Arial" w:cs="Arial" w:eastAsia="Arial"/>
          <w:sz w:val="68"/>
          <w:szCs w:val="68"/>
          <w:color w:val="2436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8"/>
          <w:szCs w:val="68"/>
          <w:color w:val="24364B"/>
          <w:spacing w:val="0"/>
          <w:w w:val="100"/>
          <w:position w:val="-1"/>
        </w:rPr>
      </w:r>
      <w:r>
        <w:rPr>
          <w:rFonts w:ascii="Arial" w:hAnsi="Arial" w:cs="Arial" w:eastAsia="Arial"/>
          <w:sz w:val="36"/>
          <w:szCs w:val="36"/>
          <w:color w:val="625B7E"/>
          <w:spacing w:val="0"/>
          <w:w w:val="113"/>
          <w:position w:val="23"/>
        </w:rPr>
        <w:t>•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544" w:lineRule="exact"/>
        <w:ind w:left="605" w:right="-20"/>
        <w:jc w:val="left"/>
        <w:rPr>
          <w:rFonts w:ascii="Courier New" w:hAnsi="Courier New" w:cs="Courier New" w:eastAsia="Courier New"/>
          <w:sz w:val="68"/>
          <w:szCs w:val="68"/>
        </w:rPr>
      </w:pPr>
      <w:rPr/>
      <w:r>
        <w:rPr>
          <w:rFonts w:ascii="Courier New" w:hAnsi="Courier New" w:cs="Courier New" w:eastAsia="Courier New"/>
          <w:sz w:val="68"/>
          <w:szCs w:val="68"/>
          <w:color w:val="24364B"/>
          <w:spacing w:val="0"/>
          <w:w w:val="234"/>
          <w:position w:val="-2"/>
        </w:rPr>
        <w:t>$</w:t>
      </w:r>
      <w:r>
        <w:rPr>
          <w:rFonts w:ascii="Courier New" w:hAnsi="Courier New" w:cs="Courier New" w:eastAsia="Courier New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539" w:lineRule="exact"/>
        <w:ind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64"/>
          <w:szCs w:val="64"/>
          <w:color w:val="24364B"/>
          <w:w w:val="128"/>
          <w:position w:val="3"/>
        </w:rPr>
        <w:t>$</w:t>
      </w:r>
      <w:r>
        <w:rPr>
          <w:rFonts w:ascii="Times New Roman" w:hAnsi="Times New Roman" w:cs="Times New Roman" w:eastAsia="Times New Roman"/>
          <w:sz w:val="64"/>
          <w:szCs w:val="64"/>
          <w:color w:val="24364B"/>
          <w:spacing w:val="-12"/>
          <w:w w:val="128"/>
          <w:position w:val="3"/>
        </w:rPr>
        <w:t>-</w:t>
      </w:r>
      <w:r>
        <w:rPr>
          <w:rFonts w:ascii="Times New Roman" w:hAnsi="Times New Roman" w:cs="Times New Roman" w:eastAsia="Times New Roman"/>
          <w:sz w:val="64"/>
          <w:szCs w:val="64"/>
          <w:color w:val="050505"/>
          <w:spacing w:val="0"/>
          <w:w w:val="67"/>
          <w:position w:val="3"/>
        </w:rPr>
        <w:t>-R2._..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  <w:cols w:num="2" w:equalWidth="0">
            <w:col w:w="2038" w:space="29"/>
            <w:col w:w="6733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50" w:lineRule="auto"/>
        <w:ind w:left="1160" w:right="6493" w:firstLine="36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692505pt;margin-top:-5.683809pt;width:67.078739pt;height:17.5pt;mso-position-horizontal-relative:page;mso-position-vertical-relative:paragraph;z-index:-854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tabs>
                      <w:tab w:pos="800" w:val="left"/>
                    </w:tabs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364B"/>
                      <w:spacing w:val="0"/>
                      <w:w w:val="143"/>
                      <w:b/>
                      <w:bCs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364B"/>
                      <w:spacing w:val="-30"/>
                      <w:w w:val="143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364B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364B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24364B"/>
                      <w:spacing w:val="0"/>
                      <w:w w:val="143"/>
                      <w:b/>
                      <w:bCs/>
                    </w:rPr>
                    <w:t>4V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0"/>
        </w:rPr>
        <w:t>-V-en-tr-icle---</w:t>
      </w:r>
      <w:r>
        <w:rPr>
          <w:rFonts w:ascii="Arial" w:hAnsi="Arial" w:cs="Arial" w:eastAsia="Arial"/>
          <w:sz w:val="13"/>
          <w:szCs w:val="13"/>
          <w:color w:val="050505"/>
          <w:spacing w:val="-4"/>
          <w:w w:val="100"/>
        </w:rPr>
        <w:t>i</w:t>
      </w:r>
      <w:r>
        <w:rPr>
          <w:rFonts w:ascii="Arial" w:hAnsi="Arial" w:cs="Arial" w:eastAsia="Arial"/>
          <w:sz w:val="13"/>
          <w:szCs w:val="13"/>
          <w:color w:val="42729E"/>
          <w:spacing w:val="0"/>
          <w:w w:val="100"/>
        </w:rPr>
        <w:t>_</w:t>
      </w:r>
      <w:r>
        <w:rPr>
          <w:rFonts w:ascii="Arial" w:hAnsi="Arial" w:cs="Arial" w:eastAsia="Arial"/>
          <w:sz w:val="13"/>
          <w:szCs w:val="13"/>
          <w:color w:val="42729E"/>
          <w:spacing w:val="11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2729E"/>
          <w:spacing w:val="0"/>
          <w:w w:val="265"/>
        </w:rPr>
        <w:t>-</w:t>
      </w:r>
      <w:r>
        <w:rPr>
          <w:rFonts w:ascii="Arial" w:hAnsi="Arial" w:cs="Arial" w:eastAsia="Arial"/>
          <w:sz w:val="13"/>
          <w:szCs w:val="13"/>
          <w:color w:val="42729E"/>
          <w:spacing w:val="0"/>
          <w:w w:val="265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4"/>
        </w:rPr>
        <w:t>Tachycardia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04" w:lineRule="exact"/>
        <w:ind w:left="10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050505"/>
          <w:spacing w:val="0"/>
          <w:w w:val="112"/>
        </w:rPr>
        <w:t>1-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65" w:lineRule="exact"/>
        <w:ind w:left="1112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3"/>
          <w:szCs w:val="13"/>
          <w:color w:val="050505"/>
          <w:spacing w:val="0"/>
          <w:w w:val="148"/>
          <w:position w:val="-22"/>
        </w:rPr>
        <w:t>ibrillation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222"/>
          <w:position w:val="-22"/>
        </w:rPr>
        <w:t>·</w:t>
      </w:r>
      <w:r>
        <w:rPr>
          <w:rFonts w:ascii="Arial" w:hAnsi="Arial" w:cs="Arial" w:eastAsia="Arial"/>
          <w:sz w:val="13"/>
          <w:szCs w:val="13"/>
          <w:color w:val="050505"/>
          <w:spacing w:val="25"/>
          <w:w w:val="222"/>
          <w:position w:val="-2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4364B"/>
          <w:spacing w:val="0"/>
          <w:w w:val="77"/>
          <w:b/>
          <w:bCs/>
          <w:position w:val="-22"/>
        </w:rPr>
        <w:t>...!j,V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105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77.523666pt;margin-top:6.355796pt;width:7.87852pt;height:.1pt;mso-position-horizontal-relative:page;mso-position-vertical-relative:paragraph;z-index:-855" coordorigin="3550,127" coordsize="158,2">
            <v:shape style="position:absolute;left:3550;top:127;width:158;height:2" coordorigin="3550,127" coordsize="158,0" path="m3550,127l3708,127e" filled="f" stroked="t" strokeweight=".40950pt" strokecolor="#04040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9"/>
        </w:rPr>
        <w:t>L-Ven-tri-cle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9"/>
        </w:rPr>
        <w:t>   </w:t>
      </w:r>
      <w:r>
        <w:rPr>
          <w:rFonts w:ascii="Arial" w:hAnsi="Arial" w:cs="Arial" w:eastAsia="Arial"/>
          <w:sz w:val="13"/>
          <w:szCs w:val="13"/>
          <w:color w:val="050505"/>
          <w:spacing w:val="1"/>
          <w:w w:val="109"/>
        </w:rPr>
        <w:t> </w:t>
      </w:r>
      <w:r>
        <w:rPr>
          <w:rFonts w:ascii="Arial" w:hAnsi="Arial" w:cs="Arial" w:eastAsia="Arial"/>
          <w:sz w:val="13"/>
          <w:szCs w:val="13"/>
          <w:color w:val="050505"/>
          <w:spacing w:val="0"/>
          <w:w w:val="100"/>
        </w:rPr>
        <w:t>.</w:t>
      </w:r>
      <w:r>
        <w:rPr>
          <w:rFonts w:ascii="Arial" w:hAnsi="Arial" w:cs="Arial" w:eastAsia="Arial"/>
          <w:sz w:val="13"/>
          <w:szCs w:val="13"/>
          <w:color w:val="050505"/>
          <w:spacing w:val="-14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2729E"/>
          <w:spacing w:val="0"/>
          <w:w w:val="133"/>
        </w:rPr>
        <w:t>_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63" w:lineRule="auto"/>
        <w:ind w:left="973" w:right="872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050505"/>
          <w:spacing w:val="0"/>
          <w:w w:val="119"/>
          <w:b/>
          <w:bCs/>
        </w:rPr>
        <w:t>Fig.</w:t>
      </w:r>
      <w:r>
        <w:rPr>
          <w:rFonts w:ascii="Times New Roman" w:hAnsi="Times New Roman" w:cs="Times New Roman" w:eastAsia="Times New Roman"/>
          <w:sz w:val="18"/>
          <w:szCs w:val="18"/>
          <w:color w:val="050505"/>
          <w:spacing w:val="-3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9"/>
        </w:rPr>
        <w:t>5.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6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9"/>
        </w:rPr>
        <w:t>Multi-scale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-17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9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-13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8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heart.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4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2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heart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7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-24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21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32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2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35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higher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-18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level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(further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27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3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7"/>
        </w:rPr>
        <w:t>right)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7"/>
        </w:rPr>
        <w:t>contains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19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9"/>
        </w:rPr>
        <w:t>possible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-15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9"/>
        </w:rPr>
        <w:t>inputs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17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19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37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3"/>
        </w:rPr>
        <w:t>pacemaker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33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7"/>
        </w:rPr>
        <w:t>heart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7"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35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2"/>
        </w:rPr>
        <w:t>previous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50505"/>
          <w:spacing w:val="0"/>
          <w:w w:val="112"/>
        </w:rPr>
        <w:t>levels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59" w:after="0" w:line="240" w:lineRule="auto"/>
        <w:ind w:left="1676"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w w:val="103"/>
        </w:rPr>
        <w:t>Model</w:t>
      </w:r>
      <w:r>
        <w:rPr>
          <w:rFonts w:ascii="Arial" w:hAnsi="Arial" w:cs="Arial" w:eastAsia="Arial"/>
          <w:sz w:val="13"/>
          <w:szCs w:val="13"/>
          <w:w w:val="100"/>
        </w:rPr>
        <w:t> </w:t>
      </w:r>
      <w:r>
        <w:rPr>
          <w:rFonts w:ascii="Arial" w:hAnsi="Arial" w:cs="Arial" w:eastAsia="Arial"/>
          <w:sz w:val="13"/>
          <w:szCs w:val="13"/>
          <w:w w:val="102"/>
        </w:rPr>
        <w:t>Checking</w:t>
      </w:r>
      <w:r>
        <w:rPr>
          <w:rFonts w:ascii="Arial" w:hAnsi="Arial" w:cs="Arial" w:eastAsia="Arial"/>
          <w:sz w:val="13"/>
          <w:szCs w:val="13"/>
          <w:w w:val="101"/>
        </w:rPr>
        <w:t> </w:t>
      </w:r>
      <w:r>
        <w:rPr>
          <w:rFonts w:ascii="Arial" w:hAnsi="Arial" w:cs="Arial" w:eastAsia="Arial"/>
          <w:sz w:val="13"/>
          <w:szCs w:val="13"/>
          <w:w w:val="100"/>
        </w:rPr>
      </w:r>
    </w:p>
    <w:p>
      <w:pPr>
        <w:spacing w:before="45" w:after="0" w:line="240" w:lineRule="auto"/>
        <w:ind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w w:val="102"/>
        </w:rPr>
        <w:t>Simulation-based</w:t>
      </w:r>
      <w:r>
        <w:rPr>
          <w:rFonts w:ascii="Arial" w:hAnsi="Arial" w:cs="Arial" w:eastAsia="Arial"/>
          <w:sz w:val="13"/>
          <w:szCs w:val="13"/>
          <w:w w:val="100"/>
        </w:rPr>
        <w:t> </w:t>
      </w:r>
      <w:r>
        <w:rPr>
          <w:rFonts w:ascii="Arial" w:hAnsi="Arial" w:cs="Arial" w:eastAsia="Arial"/>
          <w:sz w:val="13"/>
          <w:szCs w:val="13"/>
          <w:spacing w:val="-15"/>
          <w:w w:val="94"/>
        </w:rPr>
        <w:t>T</w:t>
      </w:r>
      <w:r>
        <w:rPr>
          <w:rFonts w:ascii="Arial" w:hAnsi="Arial" w:cs="Arial" w:eastAsia="Arial"/>
          <w:sz w:val="13"/>
          <w:szCs w:val="13"/>
          <w:spacing w:val="0"/>
          <w:w w:val="102"/>
        </w:rPr>
        <w:t>esting</w:t>
      </w:r>
      <w:r>
        <w:rPr>
          <w:rFonts w:ascii="Arial" w:hAnsi="Arial" w:cs="Arial" w:eastAsia="Arial"/>
          <w:sz w:val="13"/>
          <w:szCs w:val="13"/>
          <w:spacing w:val="0"/>
          <w:w w:val="101"/>
        </w:rPr>
        <w:t> </w:t>
      </w:r>
      <w:r>
        <w:rPr>
          <w:rFonts w:ascii="Arial" w:hAnsi="Arial" w:cs="Arial" w:eastAsia="Arial"/>
          <w:sz w:val="13"/>
          <w:szCs w:val="13"/>
          <w:spacing w:val="0"/>
          <w:w w:val="100"/>
        </w:rPr>
      </w:r>
    </w:p>
    <w:p>
      <w:pPr>
        <w:spacing w:before="66" w:after="0" w:line="146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w w:val="102"/>
          <w:position w:val="-1"/>
        </w:rPr>
        <w:t>Platform</w:t>
      </w:r>
      <w:r>
        <w:rPr>
          <w:rFonts w:ascii="Arial" w:hAnsi="Arial" w:cs="Arial" w:eastAsia="Arial"/>
          <w:sz w:val="13"/>
          <w:szCs w:val="13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spacing w:val="-15"/>
          <w:w w:val="94"/>
          <w:position w:val="-1"/>
        </w:rPr>
        <w:t>T</w:t>
      </w:r>
      <w:r>
        <w:rPr>
          <w:rFonts w:ascii="Arial" w:hAnsi="Arial" w:cs="Arial" w:eastAsia="Arial"/>
          <w:sz w:val="13"/>
          <w:szCs w:val="13"/>
          <w:spacing w:val="0"/>
          <w:w w:val="102"/>
          <w:position w:val="-1"/>
        </w:rPr>
        <w:t>esting</w:t>
      </w:r>
      <w:r>
        <w:rPr>
          <w:rFonts w:ascii="Arial" w:hAnsi="Arial" w:cs="Arial" w:eastAsia="Arial"/>
          <w:sz w:val="13"/>
          <w:szCs w:val="13"/>
          <w:spacing w:val="0"/>
          <w:w w:val="101"/>
          <w:position w:val="-1"/>
        </w:rPr>
        <w:t> 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  <w:cols w:num="3" w:equalWidth="0">
            <w:col w:w="2670" w:space="1013"/>
            <w:col w:w="1518" w:space="1000"/>
            <w:col w:w="259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52" w:after="0" w:line="240" w:lineRule="auto"/>
        <w:ind w:left="1032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w w:val="105"/>
        </w:rPr>
        <w:t>•</w:t>
      </w:r>
      <w:r>
        <w:rPr>
          <w:rFonts w:ascii="Arial" w:hAnsi="Arial" w:cs="Arial" w:eastAsia="Arial"/>
          <w:sz w:val="11"/>
          <w:szCs w:val="11"/>
          <w:w w:val="73"/>
        </w:rPr>
        <w:t> </w:t>
      </w:r>
      <w:r>
        <w:rPr>
          <w:rFonts w:ascii="Arial" w:hAnsi="Arial" w:cs="Arial" w:eastAsia="Arial"/>
          <w:sz w:val="11"/>
          <w:szCs w:val="11"/>
          <w:spacing w:val="-19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8"/>
        </w:rPr>
        <w:t>Non-deterministic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4"/>
        </w:rPr>
        <w:t>U</w:t>
      </w:r>
      <w:r>
        <w:rPr>
          <w:rFonts w:ascii="Arial" w:hAnsi="Arial" w:cs="Arial" w:eastAsia="Arial"/>
          <w:sz w:val="11"/>
          <w:szCs w:val="11"/>
          <w:spacing w:val="-9"/>
          <w:w w:val="104"/>
        </w:rPr>
        <w:t>P</w:t>
      </w:r>
      <w:r>
        <w:rPr>
          <w:rFonts w:ascii="Arial" w:hAnsi="Arial" w:cs="Arial" w:eastAsia="Arial"/>
          <w:sz w:val="11"/>
          <w:szCs w:val="11"/>
          <w:spacing w:val="0"/>
          <w:w w:val="103"/>
        </w:rPr>
        <w:t>AAL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8"/>
        </w:rPr>
        <w:t>Model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0"/>
        </w:rPr>
      </w:r>
    </w:p>
    <w:p>
      <w:pPr>
        <w:spacing w:before="12" w:after="0" w:line="240" w:lineRule="auto"/>
        <w:ind w:left="1032" w:right="-58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w w:val="105"/>
        </w:rPr>
        <w:t>•</w:t>
      </w:r>
      <w:r>
        <w:rPr>
          <w:rFonts w:ascii="Arial" w:hAnsi="Arial" w:cs="Arial" w:eastAsia="Arial"/>
          <w:sz w:val="11"/>
          <w:szCs w:val="11"/>
          <w:w w:val="73"/>
        </w:rPr>
        <w:t> </w:t>
      </w:r>
      <w:r>
        <w:rPr>
          <w:rFonts w:ascii="Arial" w:hAnsi="Arial" w:cs="Arial" w:eastAsia="Arial"/>
          <w:sz w:val="11"/>
          <w:szCs w:val="11"/>
          <w:spacing w:val="-19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9"/>
        </w:rPr>
        <w:t>Abstract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5"/>
        </w:rPr>
        <w:t>Heart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and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5"/>
        </w:rPr>
        <w:t>Device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models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w w:val="105"/>
        </w:rPr>
        <w:t>•</w:t>
      </w:r>
      <w:r>
        <w:rPr>
          <w:rFonts w:ascii="Arial" w:hAnsi="Arial" w:cs="Arial" w:eastAsia="Arial"/>
          <w:sz w:val="11"/>
          <w:szCs w:val="11"/>
          <w:w w:val="73"/>
        </w:rPr>
        <w:t> </w:t>
      </w:r>
      <w:r>
        <w:rPr>
          <w:rFonts w:ascii="Arial" w:hAnsi="Arial" w:cs="Arial" w:eastAsia="Arial"/>
          <w:sz w:val="11"/>
          <w:szCs w:val="11"/>
          <w:spacing w:val="-19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Deterministic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Simulink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8"/>
        </w:rPr>
        <w:t>Model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0"/>
        </w:rPr>
      </w:r>
    </w:p>
    <w:p>
      <w:pPr>
        <w:spacing w:before="12" w:after="0" w:line="240" w:lineRule="auto"/>
        <w:ind w:right="-58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w w:val="105"/>
        </w:rPr>
        <w:t>•</w:t>
      </w:r>
      <w:r>
        <w:rPr>
          <w:rFonts w:ascii="Arial" w:hAnsi="Arial" w:cs="Arial" w:eastAsia="Arial"/>
          <w:sz w:val="11"/>
          <w:szCs w:val="11"/>
          <w:w w:val="73"/>
        </w:rPr>
        <w:t> </w:t>
      </w:r>
      <w:r>
        <w:rPr>
          <w:rFonts w:ascii="Arial" w:hAnsi="Arial" w:cs="Arial" w:eastAsia="Arial"/>
          <w:sz w:val="11"/>
          <w:szCs w:val="11"/>
          <w:spacing w:val="-19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Inc</w:t>
      </w:r>
      <w:r>
        <w:rPr>
          <w:rFonts w:ascii="Arial" w:hAnsi="Arial" w:cs="Arial" w:eastAsia="Arial"/>
          <w:sz w:val="11"/>
          <w:szCs w:val="11"/>
          <w:spacing w:val="-2"/>
          <w:w w:val="107"/>
        </w:rPr>
        <w:t>r</w:t>
      </w:r>
      <w:r>
        <w:rPr>
          <w:rFonts w:ascii="Arial" w:hAnsi="Arial" w:cs="Arial" w:eastAsia="Arial"/>
          <w:sz w:val="11"/>
          <w:szCs w:val="11"/>
          <w:spacing w:val="0"/>
          <w:w w:val="105"/>
        </w:rPr>
        <w:t>eased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9"/>
        </w:rPr>
        <w:t>complexity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and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interactions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0"/>
        </w:rPr>
      </w:r>
    </w:p>
    <w:p>
      <w:pPr>
        <w:spacing w:before="53" w:after="0" w:line="262" w:lineRule="auto"/>
        <w:ind w:left="58" w:right="1077" w:firstLine="-58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w w:val="105"/>
        </w:rPr>
        <w:t>•</w:t>
      </w:r>
      <w:r>
        <w:rPr>
          <w:rFonts w:ascii="Arial" w:hAnsi="Arial" w:cs="Arial" w:eastAsia="Arial"/>
          <w:sz w:val="11"/>
          <w:szCs w:val="11"/>
          <w:spacing w:val="7"/>
          <w:w w:val="73"/>
        </w:rPr>
        <w:t> </w:t>
      </w:r>
      <w:r>
        <w:rPr>
          <w:rFonts w:ascii="Arial" w:hAnsi="Arial" w:cs="Arial" w:eastAsia="Arial"/>
          <w:sz w:val="11"/>
          <w:szCs w:val="11"/>
          <w:spacing w:val="0"/>
          <w:w w:val="104"/>
        </w:rPr>
        <w:t>Ha</w:t>
      </w:r>
      <w:r>
        <w:rPr>
          <w:rFonts w:ascii="Arial" w:hAnsi="Arial" w:cs="Arial" w:eastAsia="Arial"/>
          <w:sz w:val="11"/>
          <w:szCs w:val="11"/>
          <w:spacing w:val="-2"/>
          <w:w w:val="104"/>
        </w:rPr>
        <w:t>r</w:t>
      </w:r>
      <w:r>
        <w:rPr>
          <w:rFonts w:ascii="Arial" w:hAnsi="Arial" w:cs="Arial" w:eastAsia="Arial"/>
          <w:sz w:val="11"/>
          <w:szCs w:val="11"/>
          <w:spacing w:val="0"/>
          <w:w w:val="108"/>
        </w:rPr>
        <w:t>dwa</w:t>
      </w:r>
      <w:r>
        <w:rPr>
          <w:rFonts w:ascii="Arial" w:hAnsi="Arial" w:cs="Arial" w:eastAsia="Arial"/>
          <w:sz w:val="11"/>
          <w:szCs w:val="11"/>
          <w:spacing w:val="-2"/>
          <w:w w:val="108"/>
        </w:rPr>
        <w:t>r</w:t>
      </w:r>
      <w:r>
        <w:rPr>
          <w:rFonts w:ascii="Arial" w:hAnsi="Arial" w:cs="Arial" w:eastAsia="Arial"/>
          <w:sz w:val="11"/>
          <w:szCs w:val="11"/>
          <w:spacing w:val="0"/>
          <w:w w:val="102"/>
        </w:rPr>
        <w:t>e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implementation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0"/>
        </w:rPr>
        <w:t>of</w:t>
      </w:r>
      <w:r>
        <w:rPr>
          <w:rFonts w:ascii="Arial" w:hAnsi="Arial" w:cs="Arial" w:eastAsia="Arial"/>
          <w:sz w:val="11"/>
          <w:szCs w:val="11"/>
          <w:spacing w:val="11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verified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models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w w:val="105"/>
        </w:rPr>
        <w:t>•</w:t>
      </w:r>
      <w:r>
        <w:rPr>
          <w:rFonts w:ascii="Arial" w:hAnsi="Arial" w:cs="Arial" w:eastAsia="Arial"/>
          <w:sz w:val="11"/>
          <w:szCs w:val="11"/>
          <w:spacing w:val="7"/>
          <w:w w:val="73"/>
        </w:rPr>
        <w:t> </w:t>
      </w:r>
      <w:r>
        <w:rPr>
          <w:rFonts w:ascii="Arial" w:hAnsi="Arial" w:cs="Arial" w:eastAsia="Arial"/>
          <w:sz w:val="11"/>
          <w:szCs w:val="11"/>
          <w:spacing w:val="0"/>
          <w:w w:val="108"/>
        </w:rPr>
        <w:t>Heart-on-a-Chip</w:t>
      </w:r>
      <w:r>
        <w:rPr>
          <w:rFonts w:ascii="Arial" w:hAnsi="Arial" w:cs="Arial" w:eastAsia="Arial"/>
          <w:sz w:val="11"/>
          <w:szCs w:val="11"/>
          <w:spacing w:val="2"/>
          <w:w w:val="100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7"/>
        </w:rPr>
        <w:t>Platform</w:t>
      </w:r>
      <w:r>
        <w:rPr>
          <w:rFonts w:ascii="Arial" w:hAnsi="Arial" w:cs="Arial" w:eastAsia="Arial"/>
          <w:sz w:val="11"/>
          <w:szCs w:val="11"/>
          <w:spacing w:val="0"/>
          <w:w w:val="106"/>
        </w:rPr>
        <w:t> </w:t>
      </w:r>
      <w:r>
        <w:rPr>
          <w:rFonts w:ascii="Arial" w:hAnsi="Arial" w:cs="Arial" w:eastAsia="Arial"/>
          <w:sz w:val="11"/>
          <w:szCs w:val="11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  <w:cols w:num="3" w:equalWidth="0">
            <w:col w:w="2920" w:space="466"/>
            <w:col w:w="2078" w:space="276"/>
            <w:col w:w="3060"/>
          </w:cols>
        </w:sectPr>
      </w:pPr>
      <w:rPr/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853" coordorigin="0,0" coordsize="12240,15840">
            <v:shape style="position:absolute;left:7304;top:2601;width:2250;height:1609" type="#_x0000_t75">
              <v:imagedata r:id="rId84" o:title=""/>
            </v:shape>
            <v:group style="position:absolute;left:7388;top:2763;width:2098;height:1291" coordorigin="7388,2763" coordsize="2098,1291">
              <v:shape style="position:absolute;left:7388;top:2763;width:2098;height:1291" coordorigin="7388,2763" coordsize="2098,1291" path="m7388,2763l9486,2763,9486,4054,7388,4054,7388,2763e" filled="t" fillcolor="#FFFFFF" stroked="f">
                <v:path arrowok="t"/>
                <v:fill/>
              </v:shape>
            </v:group>
            <v:group style="position:absolute;left:7388;top:2763;width:2224;height:1934" coordorigin="7388,2763" coordsize="2224,1934">
              <v:shape style="position:absolute;left:7388;top:2763;width:2224;height:1934" coordorigin="7388,2763" coordsize="2224,1934" path="m7388,2763l9612,2763e" filled="f" stroked="t" strokeweight="29.94278pt" strokecolor="#6CACDD">
                <v:path arrowok="t"/>
              </v:shape>
              <v:shape style="position:absolute;left:7388;top:2763;width:2224;height:1934" coordorigin="7388,2763" coordsize="2224,1934" path="m7388,4697l7388,2763e" filled="f" stroked="t" strokeweight="29.94278pt" strokecolor="#6CACDD">
                <v:path arrowok="t"/>
              </v:shape>
              <v:shape style="position:absolute;left:7524;top:2866;width:1832;height:1095" type="#_x0000_t75">
                <v:imagedata r:id="rId85" o:title=""/>
              </v:shape>
              <v:shape style="position:absolute;left:5018;top:2615;width:2242;height:1602" type="#_x0000_t75">
                <v:imagedata r:id="rId86" o:title=""/>
              </v:shape>
              <v:shape style="position:absolute;left:5088;top:2777;width:2100;height:1271" type="#_x0000_t75">
                <v:imagedata r:id="rId87" o:title=""/>
              </v:shape>
              <v:shape style="position:absolute;left:2724;top:2608;width:2242;height:1602" type="#_x0000_t75">
                <v:imagedata r:id="rId88" o:title=""/>
              </v:shape>
            </v:group>
            <v:group style="position:absolute;left:2795;top:2763;width:2098;height:1291" coordorigin="2795,2763" coordsize="2098,1291">
              <v:shape style="position:absolute;left:2795;top:2763;width:2098;height:1291" coordorigin="2795,2763" coordsize="2098,1291" path="m2795,2763l4893,2763,4893,4054,2795,4054,2795,2763e" filled="t" fillcolor="#FFFFFF" stroked="f">
                <v:path arrowok="t"/>
                <v:fill/>
              </v:shape>
            </v:group>
            <v:group style="position:absolute;left:2795;top:2763;width:6817;height:1934" coordorigin="2795,2763" coordsize="6817,1934">
              <v:shape style="position:absolute;left:2795;top:2763;width:6817;height:1934" coordorigin="2795,2763" coordsize="6817,1934" path="m2795,2763l9612,2763e" filled="f" stroked="t" strokeweight="29.94278pt" strokecolor="#ECEBEB">
                <v:path arrowok="t"/>
              </v:shape>
              <v:shape style="position:absolute;left:2795;top:2763;width:6817;height:1934" coordorigin="2795,2763" coordsize="6817,1934" path="m2795,4697l2795,2763e" filled="f" stroked="t" strokeweight="29.94278pt" strokecolor="#ECEBEB">
                <v:path arrowok="t"/>
              </v:shape>
              <v:shape style="position:absolute;left:3505;top:3328;width:1395;height:720" type="#_x0000_t75">
                <v:imagedata r:id="rId89" o:title=""/>
              </v:shape>
              <v:shape style="position:absolute;left:3493;top:2766;width:1402;height:593" type="#_x0000_t75">
                <v:imagedata r:id="rId90" o:title=""/>
              </v:shape>
            </v:group>
            <v:group style="position:absolute;left:2695;top:3096;width:151;height:1601" coordorigin="2695,3096" coordsize="151,1601">
              <v:shape style="position:absolute;left:2695;top:3096;width:151;height:1601" coordorigin="2695,3096" coordsize="151,1601" path="m4737,3096l4637,4697e" filled="f" stroked="t" strokeweight="179.65668pt" strokecolor="#A1D562">
                <v:path arrowok="t"/>
              </v:shape>
            </v:group>
            <v:group style="position:absolute;left:2871;top:3071;width:6741;height:1626" coordorigin="2871,3071" coordsize="6741,1626">
              <v:shape style="position:absolute;left:2871;top:3071;width:6741;height:1626" coordorigin="2871,3071" coordsize="6741,1626" path="m2871,3071l3463,4697e" filled="f" stroked="t" strokeweight="179.65668pt" strokecolor="#A1D562">
                <v:path arrowok="t"/>
              </v:shape>
            </v:group>
            <v:group style="position:absolute;left:3013;top:2317;width:6599;height:1010" coordorigin="3013,2317" coordsize="6599,1010">
              <v:shape style="position:absolute;left:3013;top:2317;width:6599;height:1010" coordorigin="3013,2317" coordsize="6599,1010" path="m3013,11678l4243,10667e" filled="f" stroked="t" strokeweight="179.65668pt" strokecolor="#A1D562">
                <v:path arrowok="t"/>
              </v:shape>
            </v:group>
            <v:group style="position:absolute;left:3187;top:3213;width:6425;height:1485" coordorigin="3187,3213" coordsize="6425,1485">
              <v:shape style="position:absolute;left:3187;top:3213;width:6425;height:1485" coordorigin="3187,3213" coordsize="6425,1485" path="m3187,3213l4991,4697e" filled="f" stroked="t" strokeweight="179.65668pt" strokecolor="#A1D562">
                <v:path arrowok="t"/>
              </v:shape>
            </v:group>
            <v:group style="position:absolute;left:3169;top:3171;width:6443;height:1527" coordorigin="3169,3171" coordsize="6443,1527">
              <v:shape style="position:absolute;left:3169;top:3171;width:6443;height:1527" coordorigin="3169,3171" coordsize="6443,1527" path="m3169,3171l5650,4697e" filled="f" stroked="t" strokeweight="179.65668pt" strokecolor="#A1D562">
                <v:path arrowok="t"/>
              </v:shape>
            </v:group>
            <v:group style="position:absolute;left:2695;top:2317;width:1144;height:1226" coordorigin="2695,2317" coordsize="1144,1226">
              <v:shape style="position:absolute;left:2695;top:2317;width:1144;height:1226" coordorigin="2695,2317" coordsize="1144,1226" path="m13500,43740l13180,42514e" filled="f" stroked="t" strokeweight="179.65668pt" strokecolor="#A1D562">
                <v:path arrowok="t"/>
              </v:shape>
            </v:group>
            <v:group style="position:absolute;left:2695;top:2317;width:1045;height:1375" coordorigin="2695,2317" coordsize="1045,1375">
              <v:shape style="position:absolute;left:2695;top:2317;width:1045;height:1375" coordorigin="2695,2317" coordsize="1045,1375" path="m58408,9038l57363,8912e" filled="f" stroked="t" strokeweight="179.65668pt" strokecolor="#A1D562">
                <v:path arrowok="t"/>
              </v:shape>
            </v:group>
            <v:group style="position:absolute;left:2864;top:2317;width:6748;height:737" coordorigin="2864,2317" coordsize="6748,737">
              <v:shape style="position:absolute;left:2864;top:2317;width:6748;height:737" coordorigin="2864,2317" coordsize="6748,737" path="m2864,19245l4579,18508e" filled="f" stroked="t" strokeweight="179.65668pt" strokecolor="#A1D562">
                <v:path arrowok="t"/>
              </v:shape>
            </v:group>
            <v:group style="position:absolute;left:2822;top:3047;width:50;height:50" coordorigin="2822,3047" coordsize="50,50">
              <v:shape style="position:absolute;left:2822;top:3047;width:50;height:50" coordorigin="2822,3047" coordsize="50,50" path="m2860,3047l2833,3047,2822,3058,2822,3085,2833,3096,2860,3096,2871,3085,2871,3058,2860,3047e" filled="t" fillcolor="#FF2600" stroked="f">
                <v:path arrowok="t"/>
                <v:fill/>
              </v:shape>
            </v:group>
            <v:group style="position:absolute;left:2822;top:3046;width:4083;height:1651" coordorigin="2822,3046" coordsize="4083,1651">
              <v:shape style="position:absolute;left:2822;top:3046;width:4083;height:1651" coordorigin="2822,3046" coordsize="4083,1651" path="m2860,4697l2881,4597,2926,4443,2982,4293,3050,4150,3127,4013,3216,3882,3313,3759,3420,3644,3534,3538,3657,3440,3788,3352,3925,3274,4068,3207,4218,3151,4372,3106,4532,3073,4696,3053,4863,3046,5030,3053,5194,3073,5353,3106,5508,3151,5658,3207,5801,3274,5938,3352,6069,3440,6191,3538,6306,3644,6413,3759,6510,3882,6598,4013,6676,4150,6744,4293,6800,4443,6845,4597,6865,4697e" filled="f" stroked="t" strokeweight="29.94278pt" strokecolor="#FFCA00">
                <v:path arrowok="t"/>
              </v:shape>
            </v:group>
            <v:group style="position:absolute;left:2797;top:3493;width:50;height:50" coordorigin="2797,3493" coordsize="50,50">
              <v:shape style="position:absolute;left:2797;top:3493;width:50;height:50" coordorigin="2797,3493" coordsize="50,50" path="m2835,3493l2808,3493,2797,3504,2797,3532,2808,3543,2835,3543,2846,3532,2846,3504,2835,3493e" filled="t" fillcolor="#FF2600" stroked="f">
                <v:path arrowok="t"/>
                <v:fill/>
              </v:shape>
            </v:group>
            <v:group style="position:absolute;left:2797;top:3493;width:4083;height:1204" coordorigin="2797,3493" coordsize="4083,1204">
              <v:shape style="position:absolute;left:2797;top:3493;width:4083;height:1204" coordorigin="2797,3493" coordsize="4083,1204" path="m2977,4697l3025,4596,3103,4459,3191,4329,3288,4206,3395,4091,3510,3985,3633,3887,3763,3799,3900,3721,4044,3654,4193,3597,4348,3553,4507,3520,4671,3500,4838,3493,5006,3500,5169,3520,5329,3553,5483,3597,5633,3654,5776,3721,5913,3799,6044,3887,6167,3985,6282,4091,6388,4206,6486,4329,6574,4459,6652,4596,6699,4697e" filled="f" stroked="t" strokeweight="29.94278pt" strokecolor="#FFCA00">
                <v:path arrowok="t"/>
              </v:shape>
            </v:group>
            <v:group style="position:absolute;left:3343;top:2823;width:50;height:50" coordorigin="3343,2823" coordsize="50,50">
              <v:shape style="position:absolute;left:3343;top:2823;width:50;height:50" coordorigin="3343,2823" coordsize="50,50" path="m3381,2823l3354,2823,3343,2834,3343,2862,3354,2873,3381,2873,3392,2862,3392,2834,3381,2823e" filled="t" fillcolor="#FF2600" stroked="f">
                <v:path arrowok="t"/>
                <v:fill/>
              </v:shape>
            </v:group>
            <v:group style="position:absolute;left:3343;top:2823;width:4083;height:1874" coordorigin="3343,2823" coordsize="4083,1874">
              <v:shape style="position:absolute;left:3343;top:2823;width:4083;height:1874" coordorigin="3343,2823" coordsize="4083,1874" path="m3350,4697l3370,4533,3402,4374,3447,4219,3503,4070,3571,3926,3649,3789,3737,3659,3834,3536,3941,3421,4056,3315,4179,3217,4309,3129,4446,3051,4590,2984,4739,2927,4894,2882,5053,2850,5217,2830,5384,2823,5552,2830,5715,2850,5875,2882,6029,2927,6179,2984,6322,3051,6459,3129,6590,3217,6713,3315,6828,3421,6934,3536,7032,3659,7120,3789,7198,3926,7265,4070,7321,4219,7366,4374,7399,4533,7419,4697,7419,4697e" filled="f" stroked="t" strokeweight="29.94278pt" strokecolor="#FFCA00">
                <v:path arrowok="t"/>
              </v:shape>
            </v:group>
            <v:group style="position:absolute;left:2971;top:3319;width:50;height:50" coordorigin="2971,3319" coordsize="50,50">
              <v:shape style="position:absolute;left:2971;top:3319;width:50;height:50" coordorigin="2971,3319" coordsize="50,50" path="m3009,3319l2982,3319,2971,3331,2971,3358,2982,3369,3009,3369,3020,3358,3020,3331,3009,3319e" filled="t" fillcolor="#FF2600" stroked="f">
                <v:path arrowok="t"/>
                <v:fill/>
              </v:shape>
            </v:group>
            <v:group style="position:absolute;left:2971;top:3319;width:4083;height:1378" coordorigin="2971,3319" coordsize="4083,1378">
              <v:shape style="position:absolute;left:2971;top:3319;width:4083;height:1378" coordorigin="2971,3319" coordsize="4083,1378" path="m3081,4697l3131,4566,3198,4423,3276,4286,3364,4155,3462,4032,3568,3917,3683,3811,3806,3713,3937,3625,4074,3547,4217,3480,4367,3424,4521,3379,4681,3346,4844,3326,5012,3319,5179,3326,5343,3346,5502,3379,5657,3424,5806,3480,5950,3547,6087,3625,6217,3713,6340,3811,6455,3917,6562,4032,6659,4155,6747,4286,6825,4423,6893,4566,6942,4697e" filled="f" stroked="t" strokeweight="29.94278pt" strokecolor="#FFCA00">
                <v:path arrowok="t"/>
              </v:shape>
            </v:group>
            <v:group style="position:absolute;left:3144;top:3171;width:50;height:50" coordorigin="3144,3171" coordsize="50,50">
              <v:shape style="position:absolute;left:3144;top:3171;width:50;height:50" coordorigin="3144,3171" coordsize="50,50" path="m3183,3171l3155,3171,3144,3182,3144,3209,3155,3220,3183,3220,3194,3209,3194,3182,3183,3171e" filled="t" fillcolor="#FF2600" stroked="f">
                <v:path arrowok="t"/>
                <v:fill/>
              </v:shape>
            </v:group>
            <v:group style="position:absolute;left:3144;top:3171;width:4083;height:1527" coordorigin="3144,3171" coordsize="4083,1527">
              <v:shape style="position:absolute;left:3144;top:3171;width:4083;height:1527" coordorigin="3144,3171" coordsize="4083,1527" path="m3211,4697l3248,4567,3305,4417,3372,4274,3450,4137,3538,4006,3636,3883,3742,3768,3857,3662,3980,3564,4110,3476,4247,3398,4391,3331,4540,3275,4695,3230,4854,3197,5018,3177,5186,3171,5353,3177,5517,3197,5676,3230,5831,3275,5980,3331,6124,3398,6261,3476,6391,3564,6514,3662,6629,3768,6735,3883,6833,4006,6921,4137,6999,4274,7066,4417,7123,4567,7161,4697e" filled="f" stroked="t" strokeweight="29.94278pt" strokecolor="#FFCA00">
                <v:path arrowok="t"/>
              </v:shape>
            </v:group>
            <v:group style="position:absolute;left:3740;top:3667;width:50;height:50" coordorigin="3740,3667" coordsize="50,50">
              <v:shape style="position:absolute;left:3740;top:3667;width:50;height:50" coordorigin="3740,3667" coordsize="50,50" path="m3778,3667l3751,3667,3740,3678,3740,3705,3751,3717,3778,3717,3790,3705,3790,3678,3778,3667e" filled="t" fillcolor="#FF2600" stroked="f">
                <v:path arrowok="t"/>
                <v:fill/>
              </v:shape>
            </v:group>
            <v:group style="position:absolute;left:3740;top:3667;width:4083;height:1031" coordorigin="3740,3667" coordsize="4083,1031">
              <v:shape style="position:absolute;left:3740;top:3667;width:4083;height:1031" coordorigin="3740,3667" coordsize="4083,1031" path="m4009,4697l4046,4633,4134,4503,4231,4380,4338,4265,4453,4158,4576,4061,4706,3973,4843,3895,4987,3827,5136,3771,5291,3726,5450,3694,5614,3674,5781,3667,5949,3674,6112,3694,6272,3726,6426,3771,6576,3827,6719,3895,6856,3973,6987,4061,7110,4158,7225,4265,7331,4380,7429,4503,7517,4633,7553,4697e" filled="f" stroked="t" strokeweight="29.94278pt" strokecolor="#FFCA00">
                <v:path arrowok="t"/>
              </v:shape>
            </v:group>
            <v:group style="position:absolute;left:3814;top:3543;width:50;height:50" coordorigin="3814,3543" coordsize="50,50">
              <v:shape style="position:absolute;left:3814;top:3543;width:50;height:50" coordorigin="3814,3543" coordsize="50,50" path="m3853,3543l3825,3543,3814,3554,3814,3581,3825,3592,3853,3592,3864,3581,3864,3554,3853,3543e" filled="t" fillcolor="#FF2600" stroked="f">
                <v:path arrowok="t"/>
                <v:fill/>
              </v:shape>
            </v:group>
            <v:group style="position:absolute;left:3814;top:3543;width:4083;height:1155" coordorigin="3814,3543" coordsize="4083,1155">
              <v:shape style="position:absolute;left:3814;top:3543;width:4083;height:1155" coordorigin="3814,3543" coordsize="4083,1155" path="m4018,4697l4120,4509,4208,4379,4306,4256,4412,4141,4527,4034,4650,3937,4780,3849,4918,3771,5061,3703,5210,3647,5365,3602,5525,3570,5688,3550,5856,3543,6023,3550,6187,3570,6346,3602,6501,3647,6650,3703,6794,3771,6931,3849,7061,3937,7184,4034,7299,4141,7406,4256,7503,4379,7591,4509,7669,4646,7693,4697e" filled="f" stroked="t" strokeweight="29.94278pt" strokecolor="#FFCA00">
                <v:path arrowok="t"/>
              </v:shape>
            </v:group>
            <v:group style="position:absolute;left:3020;top:3568;width:50;height:50" coordorigin="3020,3568" coordsize="50,50">
              <v:shape style="position:absolute;left:3020;top:3568;width:50;height:50" coordorigin="3020,3568" coordsize="50,50" path="m3059,3568l3031,3568,3020,3579,3020,3606,3031,3617,3059,3617,3070,3606,3070,3579,3059,3568e" filled="t" fillcolor="#FF2600" stroked="f">
                <v:path arrowok="t"/>
                <v:fill/>
              </v:shape>
            </v:group>
            <v:group style="position:absolute;left:3020;top:3568;width:4083;height:1130" coordorigin="3020,3568" coordsize="4083,1130">
              <v:shape style="position:absolute;left:3020;top:3568;width:4083;height:1130" coordorigin="3020,3568" coordsize="4083,1130" path="m3236,4697l3326,4534,3414,4403,3512,4280,3618,4166,3733,4059,3856,3962,3986,3873,4123,3796,4267,3728,4416,3672,4571,3627,4730,3594,4894,3574,5061,3568,5229,3574,5393,3594,5552,3627,5707,3672,5856,3728,6000,3796,6137,3873,6267,3962,6390,4059,6505,4166,6611,4280,6709,4403,6797,4534,6875,4671,6887,4697e" filled="f" stroked="t" strokeweight="29.94278pt" strokecolor="#FFCA00">
                <v:path arrowok="t"/>
              </v:shape>
            </v:group>
            <v:group style="position:absolute;left:3665;top:2997;width:50;height:50" coordorigin="3665,2997" coordsize="50,50">
              <v:shape style="position:absolute;left:3665;top:2997;width:50;height:50" coordorigin="3665,2997" coordsize="50,50" path="m3704,2997l3677,2997,3665,3008,3665,3035,3677,3047,3704,3047,3715,3035,3715,3008,3704,2997e" filled="t" fillcolor="#FF2600" stroked="f">
                <v:path arrowok="t"/>
                <v:fill/>
              </v:shape>
            </v:group>
            <v:group style="position:absolute;left:3665;top:2997;width:4083;height:1701" coordorigin="3665,2997" coordsize="4083,1701">
              <v:shape style="position:absolute;left:3665;top:2997;width:4083;height:1701" coordorigin="3665,2997" coordsize="4083,1701" path="m3694,4697l3725,4548,3769,4393,3826,4244,3893,4100,3971,3963,4059,3833,4157,3710,4263,3595,4378,3488,4501,3391,4631,3303,4769,3225,4912,3157,5062,3101,5216,3056,5376,3024,5539,3004,5707,2997,5874,3004,6038,3024,6197,3056,6352,3101,6501,3157,6645,3225,6782,3303,6912,3391,7035,3488,7150,3595,7257,3710,7354,3833,7442,3963,7520,4100,7588,4244,7644,4393,7689,4548,7719,4697e" filled="f" stroked="t" strokeweight="29.94278pt" strokecolor="#FFCA00">
                <v:path arrowok="t"/>
              </v:shape>
            </v:group>
            <v:group style="position:absolute;left:4648;top:2358;width:493;height:180" coordorigin="4648,2358" coordsize="493,180">
              <v:shape style="position:absolute;left:4648;top:2358;width:493;height:180" coordorigin="4648,2358" coordsize="493,180" path="m5051,2358l5051,2403,4648,2403,4648,2493,5051,2493,5051,2538,5141,2448,5051,2358e" filled="t" fillcolor="#6CACDD" stroked="f">
                <v:path arrowok="t"/>
                <v:fill/>
              </v:shape>
            </v:group>
            <v:group style="position:absolute;left:7084;top:2363;width:493;height:180" coordorigin="7084,2363" coordsize="493,180">
              <v:shape style="position:absolute;left:7084;top:2363;width:493;height:180" coordorigin="7084,2363" coordsize="493,180" path="m7487,2363l7487,2408,7084,2408,7084,2498,7487,2498,7487,2543,7577,2453,7487,2363e" filled="t" fillcolor="#6CACDD" stroked="f">
                <v:path arrowok="t"/>
                <v:fill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16" w:lineRule="exact"/>
        <w:ind w:left="975" w:right="862"/>
        <w:jc w:val="both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26"/>
          <w:position w:val="-2"/>
        </w:rPr>
        <w:t>Fig.</w:t>
      </w:r>
      <w:r>
        <w:rPr>
          <w:rFonts w:ascii="Adobe Fangsong Std" w:hAnsi="Adobe Fangsong Std" w:cs="Adobe Fangsong Std" w:eastAsia="Adobe Fangsong Std"/>
          <w:sz w:val="18"/>
          <w:szCs w:val="18"/>
          <w:spacing w:val="-28"/>
          <w:w w:val="126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6.</w:t>
      </w:r>
      <w:r>
        <w:rPr>
          <w:rFonts w:ascii="Adobe Fangsong Std" w:hAnsi="Adobe Fangsong Std" w:cs="Adobe Fangsong Std" w:eastAsia="Adobe Fangsong Std"/>
          <w:sz w:val="18"/>
          <w:szCs w:val="18"/>
          <w:spacing w:val="4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18"/>
          <w:szCs w:val="18"/>
          <w:spacing w:val="5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del</w:t>
      </w:r>
      <w:r>
        <w:rPr>
          <w:rFonts w:ascii="Adobe Fangsong Std" w:hAnsi="Adobe Fangsong Std" w:cs="Adobe Fangsong Std" w:eastAsia="Adobe Fangsong Std"/>
          <w:sz w:val="18"/>
          <w:szCs w:val="18"/>
          <w:spacing w:val="2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translation</w:t>
      </w:r>
      <w:r>
        <w:rPr>
          <w:rFonts w:ascii="Adobe Fangsong Std" w:hAnsi="Adobe Fangsong Std" w:cs="Adobe Fangsong Std" w:eastAsia="Adobe Fangsong Std"/>
          <w:sz w:val="18"/>
          <w:szCs w:val="18"/>
          <w:spacing w:val="4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frame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w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ork.</w:t>
      </w:r>
      <w:r>
        <w:rPr>
          <w:rFonts w:ascii="Adobe Fangsong Std" w:hAnsi="Adobe Fangsong Std" w:cs="Adobe Fangsong Std" w:eastAsia="Adobe Fangsong Std"/>
          <w:sz w:val="18"/>
          <w:szCs w:val="18"/>
          <w:spacing w:val="2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The</w:t>
      </w:r>
      <w:r>
        <w:rPr>
          <w:rFonts w:ascii="Adobe Fangsong Std" w:hAnsi="Adobe Fangsong Std" w:cs="Adobe Fangsong Std" w:eastAsia="Adobe Fangsong Std"/>
          <w:sz w:val="18"/>
          <w:szCs w:val="18"/>
          <w:spacing w:val="4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pacema</w:t>
      </w:r>
      <w:r>
        <w:rPr>
          <w:rFonts w:ascii="Adobe Fangsong Std" w:hAnsi="Adobe Fangsong Std" w:cs="Adobe Fangsong Std" w:eastAsia="Adobe Fangsong Std"/>
          <w:sz w:val="18"/>
          <w:szCs w:val="18"/>
          <w:spacing w:val="-4"/>
          <w:w w:val="100"/>
          <w:position w:val="-2"/>
        </w:rPr>
        <w:t>k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er</w:t>
      </w:r>
      <w:r>
        <w:rPr>
          <w:rFonts w:ascii="Adobe Fangsong Std" w:hAnsi="Adobe Fangsong Std" w:cs="Adobe Fangsong Std" w:eastAsia="Adobe Fangsong Std"/>
          <w:sz w:val="18"/>
          <w:szCs w:val="18"/>
          <w:spacing w:val="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design</w:t>
      </w:r>
      <w:r>
        <w:rPr>
          <w:rFonts w:ascii="Adobe Fangsong Std" w:hAnsi="Adobe Fangsong Std" w:cs="Adobe Fangsong Std" w:eastAsia="Adobe Fangsong Std"/>
          <w:sz w:val="18"/>
          <w:szCs w:val="18"/>
          <w:spacing w:val="1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is</w:t>
      </w:r>
      <w:r>
        <w:rPr>
          <w:rFonts w:ascii="Adobe Fangsong Std" w:hAnsi="Adobe Fangsong Std" w:cs="Adobe Fangsong Std" w:eastAsia="Adobe Fangsong Std"/>
          <w:sz w:val="18"/>
          <w:szCs w:val="18"/>
          <w:spacing w:val="2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erified</w:t>
      </w:r>
      <w:r>
        <w:rPr>
          <w:rFonts w:ascii="Adobe Fangsong Std" w:hAnsi="Adobe Fangsong Std" w:cs="Adobe Fangsong Std" w:eastAsia="Adobe Fangsong Std"/>
          <w:sz w:val="18"/>
          <w:szCs w:val="18"/>
          <w:spacing w:val="1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using</w:t>
      </w:r>
      <w:r>
        <w:rPr>
          <w:rFonts w:ascii="Adobe Fangsong Std" w:hAnsi="Adobe Fangsong Std" w:cs="Adobe Fangsong Std" w:eastAsia="Adobe Fangsong Std"/>
          <w:sz w:val="18"/>
          <w:szCs w:val="18"/>
          <w:spacing w:val="1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18"/>
          <w:szCs w:val="18"/>
          <w:spacing w:val="5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del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0" w:after="0" w:line="219" w:lineRule="exact"/>
        <w:ind w:left="975" w:right="861"/>
        <w:jc w:val="both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c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he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c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king</w:t>
      </w:r>
      <w:r>
        <w:rPr>
          <w:rFonts w:ascii="Adobe Fangsong Std" w:hAnsi="Adobe Fangsong Std" w:cs="Adobe Fangsong Std" w:eastAsia="Adobe Fangsong Std"/>
          <w:sz w:val="18"/>
          <w:szCs w:val="18"/>
          <w:spacing w:val="1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and</w:t>
      </w:r>
      <w:r>
        <w:rPr>
          <w:rFonts w:ascii="Adobe Fangsong Std" w:hAnsi="Adobe Fangsong Std" w:cs="Adobe Fangsong Std" w:eastAsia="Adobe Fangsong Std"/>
          <w:sz w:val="18"/>
          <w:szCs w:val="18"/>
          <w:spacing w:val="3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automatically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9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translated</w:t>
      </w:r>
      <w:r>
        <w:rPr>
          <w:rFonts w:ascii="Adobe Fangsong Std" w:hAnsi="Adobe Fangsong Std" w:cs="Adobe Fangsong Std" w:eastAsia="Adobe Fangsong Std"/>
          <w:sz w:val="18"/>
          <w:szCs w:val="18"/>
          <w:spacing w:val="45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i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to</w:t>
      </w:r>
      <w:r>
        <w:rPr>
          <w:rFonts w:ascii="Adobe Fangsong Std" w:hAnsi="Adobe Fangsong Std" w:cs="Adobe Fangsong Std" w:eastAsia="Adobe Fangsong Std"/>
          <w:sz w:val="18"/>
          <w:szCs w:val="18"/>
          <w:spacing w:val="4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c</w:t>
      </w:r>
      <w:r>
        <w:rPr>
          <w:rFonts w:ascii="Adobe Fangsong Std" w:hAnsi="Adobe Fangsong Std" w:cs="Adobe Fangsong Std" w:eastAsia="Adobe Fangsong Std"/>
          <w:sz w:val="18"/>
          <w:szCs w:val="18"/>
          <w:spacing w:val="6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</w:t>
      </w:r>
      <w:r>
        <w:rPr>
          <w:rFonts w:ascii="Adobe Fangsong Std" w:hAnsi="Adobe Fangsong Std" w:cs="Adobe Fangsong Std" w:eastAsia="Adobe Fangsong Std"/>
          <w:sz w:val="18"/>
          <w:szCs w:val="18"/>
          <w:spacing w:val="19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impleme</w:t>
      </w:r>
      <w:r>
        <w:rPr>
          <w:rFonts w:ascii="Adobe Fangsong Std" w:hAnsi="Adobe Fangsong Std" w:cs="Adobe Fangsong Std" w:eastAsia="Adobe Fangsong Std"/>
          <w:sz w:val="18"/>
          <w:szCs w:val="18"/>
          <w:spacing w:val="-4"/>
          <w:w w:val="100"/>
          <w:position w:val="-2"/>
        </w:rPr>
        <w:t>n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tation.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Heart</w:t>
      </w:r>
      <w:r>
        <w:rPr>
          <w:rFonts w:ascii="Adobe Fangsong Std" w:hAnsi="Adobe Fangsong Std" w:cs="Adobe Fangsong Std" w:eastAsia="Adobe Fangsong Std"/>
          <w:sz w:val="18"/>
          <w:szCs w:val="18"/>
          <w:spacing w:val="4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18"/>
          <w:szCs w:val="18"/>
          <w:spacing w:val="5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dels</w:t>
      </w:r>
      <w:r>
        <w:rPr>
          <w:rFonts w:ascii="Adobe Fangsong Std" w:hAnsi="Adobe Fangsong Std" w:cs="Adobe Fangsong Std" w:eastAsia="Adobe Fangsong Std"/>
          <w:sz w:val="18"/>
          <w:szCs w:val="18"/>
          <w:spacing w:val="20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are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0" w:after="0" w:line="219" w:lineRule="exact"/>
        <w:ind w:left="975" w:right="6108"/>
        <w:jc w:val="both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a</w:t>
      </w:r>
      <w:r>
        <w:rPr>
          <w:rFonts w:ascii="Adobe Fangsong Std" w:hAnsi="Adobe Fangsong Std" w:cs="Adobe Fangsong Std" w:eastAsia="Adobe Fangsong Std"/>
          <w:sz w:val="18"/>
          <w:szCs w:val="18"/>
          <w:spacing w:val="-10"/>
          <w:w w:val="100"/>
          <w:position w:val="-2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ailable</w:t>
      </w:r>
      <w:r>
        <w:rPr>
          <w:rFonts w:ascii="Adobe Fangsong Std" w:hAnsi="Adobe Fangsong Std" w:cs="Adobe Fangsong Std" w:eastAsia="Adobe Fangsong Std"/>
          <w:sz w:val="18"/>
          <w:szCs w:val="18"/>
          <w:spacing w:val="18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at</w:t>
      </w:r>
      <w:r>
        <w:rPr>
          <w:rFonts w:ascii="Adobe Fangsong Std" w:hAnsi="Adobe Fangsong Std" w:cs="Adobe Fangsong Std" w:eastAsia="Adobe Fangsong Std"/>
          <w:sz w:val="18"/>
          <w:szCs w:val="18"/>
          <w:spacing w:val="23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all</w:t>
      </w:r>
      <w:r>
        <w:rPr>
          <w:rFonts w:ascii="Adobe Fangsong Std" w:hAnsi="Adobe Fangsong Std" w:cs="Adobe Fangsong Std" w:eastAsia="Adobe Fangsong Std"/>
          <w:sz w:val="18"/>
          <w:szCs w:val="18"/>
          <w:spacing w:val="17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le</w:t>
      </w:r>
      <w:r>
        <w:rPr>
          <w:rFonts w:ascii="Adobe Fangsong Std" w:hAnsi="Adobe Fangsong Std" w:cs="Adobe Fangsong Std" w:eastAsia="Adobe Fangsong Std"/>
          <w:sz w:val="18"/>
          <w:szCs w:val="18"/>
          <w:spacing w:val="-5"/>
          <w:w w:val="100"/>
          <w:position w:val="-2"/>
        </w:rPr>
        <w:t>v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els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58" w:after="0" w:line="240" w:lineRule="auto"/>
        <w:ind w:left="975" w:right="2891"/>
        <w:jc w:val="both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6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  </w:t>
      </w:r>
      <w:r>
        <w:rPr>
          <w:rFonts w:ascii="Adobe Fangsong Std" w:hAnsi="Adobe Fangsong Std" w:cs="Adobe Fangsong Std" w:eastAsia="Adobe Fangsong Std"/>
          <w:sz w:val="24"/>
          <w:szCs w:val="24"/>
          <w:spacing w:val="54"/>
          <w:w w:val="100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-25"/>
          <w:w w:val="112"/>
        </w:rPr>
        <w:t>F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</w:rPr>
        <w:t>rom</w:t>
      </w:r>
      <w:r>
        <w:rPr>
          <w:rFonts w:ascii="Adobe Fangsong Std" w:hAnsi="Adobe Fangsong Std" w:cs="Adobe Fangsong Std" w:eastAsia="Adobe Fangsong Std"/>
          <w:sz w:val="24"/>
          <w:szCs w:val="24"/>
          <w:spacing w:val="26"/>
          <w:w w:val="11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-25"/>
          <w:w w:val="112"/>
        </w:rPr>
        <w:t>V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</w:rPr>
        <w:t>erified</w:t>
      </w:r>
      <w:r>
        <w:rPr>
          <w:rFonts w:ascii="Adobe Fangsong Std" w:hAnsi="Adobe Fangsong Std" w:cs="Adobe Fangsong Std" w:eastAsia="Adobe Fangsong Std"/>
          <w:sz w:val="24"/>
          <w:szCs w:val="24"/>
          <w:spacing w:val="6"/>
          <w:w w:val="11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4"/>
          <w:szCs w:val="24"/>
          <w:spacing w:val="8"/>
          <w:w w:val="100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del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23"/>
          <w:w w:val="100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  <w:t>to</w:t>
      </w:r>
      <w:r>
        <w:rPr>
          <w:rFonts w:ascii="Adobe Fangsong Std" w:hAnsi="Adobe Fangsong Std" w:cs="Adobe Fangsong Std" w:eastAsia="Adobe Fangsong Std"/>
          <w:sz w:val="24"/>
          <w:szCs w:val="24"/>
          <w:spacing w:val="50"/>
          <w:w w:val="100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-24"/>
          <w:w w:val="110"/>
        </w:rPr>
        <w:t>V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0"/>
        </w:rPr>
        <w:t>erified</w:t>
      </w:r>
      <w:r>
        <w:rPr>
          <w:rFonts w:ascii="Adobe Fangsong Std" w:hAnsi="Adobe Fangsong Std" w:cs="Adobe Fangsong Std" w:eastAsia="Adobe Fangsong Std"/>
          <w:sz w:val="24"/>
          <w:szCs w:val="24"/>
          <w:spacing w:val="24"/>
          <w:w w:val="110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8"/>
        </w:rPr>
        <w:t>C</w:t>
      </w:r>
      <w:r>
        <w:rPr>
          <w:rFonts w:ascii="Adobe Fangsong Std" w:hAnsi="Adobe Fangsong Std" w:cs="Adobe Fangsong Std" w:eastAsia="Adobe Fangsong Std"/>
          <w:sz w:val="24"/>
          <w:szCs w:val="24"/>
          <w:spacing w:val="8"/>
          <w:w w:val="118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7"/>
        </w:rPr>
        <w:t>de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During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king,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abstract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erified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against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requireme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ts.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abstract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then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tom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atically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syn-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thesized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ulation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impleme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6)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us-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ing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4"/>
        </w:rPr>
        <w:t>UPP2SF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1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ol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automatic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thesis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vides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rigorous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traceabili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6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throu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ghout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elopme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cess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ensures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translated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Similarly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translated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timed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ulink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also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sy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thesized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Heart-on-a-Chip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platform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testing.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exact"/>
        <w:ind w:left="975" w:right="4099"/>
        <w:jc w:val="both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7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-2"/>
        </w:rPr>
        <w:t>  </w:t>
      </w:r>
      <w:r>
        <w:rPr>
          <w:rFonts w:ascii="Adobe Fangsong Std" w:hAnsi="Adobe Fangsong Std" w:cs="Adobe Fangsong Std" w:eastAsia="Adobe Fangsong Std"/>
          <w:sz w:val="24"/>
          <w:szCs w:val="24"/>
          <w:spacing w:val="54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  <w:position w:val="-2"/>
        </w:rPr>
        <w:t>M</w:t>
      </w:r>
      <w:r>
        <w:rPr>
          <w:rFonts w:ascii="Adobe Fangsong Std" w:hAnsi="Adobe Fangsong Std" w:cs="Adobe Fangsong Std" w:eastAsia="Adobe Fangsong Std"/>
          <w:sz w:val="24"/>
          <w:szCs w:val="24"/>
          <w:spacing w:val="9"/>
          <w:w w:val="112"/>
          <w:position w:val="-2"/>
        </w:rPr>
        <w:t>o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  <w:position w:val="-2"/>
        </w:rPr>
        <w:t>del-Based</w:t>
      </w:r>
      <w:r>
        <w:rPr>
          <w:rFonts w:ascii="Adobe Fangsong Std" w:hAnsi="Adobe Fangsong Std" w:cs="Adobe Fangsong Std" w:eastAsia="Adobe Fangsong Std"/>
          <w:sz w:val="24"/>
          <w:szCs w:val="24"/>
          <w:spacing w:val="4"/>
          <w:w w:val="112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12"/>
          <w:position w:val="-2"/>
        </w:rPr>
        <w:t>Clinical</w:t>
      </w:r>
      <w:r>
        <w:rPr>
          <w:rFonts w:ascii="Adobe Fangsong Std" w:hAnsi="Adobe Fangsong Std" w:cs="Adobe Fangsong Std" w:eastAsia="Adobe Fangsong Std"/>
          <w:sz w:val="24"/>
          <w:szCs w:val="24"/>
          <w:spacing w:val="30"/>
          <w:w w:val="112"/>
          <w:position w:val="-2"/>
        </w:rPr>
        <w:t> </w:t>
      </w:r>
      <w:r>
        <w:rPr>
          <w:rFonts w:ascii="Adobe Fangsong Std" w:hAnsi="Adobe Fangsong Std" w:cs="Adobe Fangsong Std" w:eastAsia="Adobe Fangsong Std"/>
          <w:sz w:val="24"/>
          <w:szCs w:val="24"/>
          <w:spacing w:val="-22"/>
          <w:w w:val="130"/>
          <w:position w:val="-2"/>
        </w:rPr>
        <w:t>T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9"/>
          <w:position w:val="-2"/>
        </w:rPr>
        <w:t>rials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nal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step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efore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duction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usually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clini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1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tria</w:t>
      </w:r>
      <w:r>
        <w:rPr>
          <w:rFonts w:ascii="Adobe Fangsong Std" w:hAnsi="Adobe Fangsong Std" w:cs="Adobe Fangsong Std" w:eastAsia="Adobe Fangsong Std"/>
          <w:sz w:val="20"/>
          <w:szCs w:val="20"/>
          <w:spacing w:val="1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5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andomiz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5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d</w:t>
      </w:r>
      <w:r>
        <w:rPr>
          <w:rFonts w:ascii="Adobe Fangsong Std" w:hAnsi="Adobe Fangsong Std" w:cs="Adobe Fangsong Std" w:eastAsia="Adobe Fangsong Std"/>
          <w:sz w:val="20"/>
          <w:szCs w:val="20"/>
          <w:spacing w:val="19"/>
          <w:w w:val="95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clini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1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trial</w:t>
      </w:r>
      <w:r>
        <w:rPr>
          <w:rFonts w:ascii="Adobe Fangsong Std" w:hAnsi="Adobe Fangsong Std" w:cs="Adobe Fangsong Std" w:eastAsia="Adobe Fangsong Std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2"/>
        </w:rPr>
        <w:t>(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22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2"/>
        </w:rPr>
        <w:t>CT)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2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considered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“gold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standard”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guara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teeing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efficacious</w:t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[4].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new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classified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“significa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risk”,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22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4"/>
        </w:rPr>
        <w:t>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mandated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7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efore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There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ariations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7"/>
          <w:w w:val="118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CTs,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1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but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share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basic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outli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example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illustrate.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Sup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ufacturer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designing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that’s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sup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osed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assist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treating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certain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abnormal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cardiac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5"/>
        </w:rPr>
        <w:t>ar-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rhythmia</w:t>
      </w:r>
      <w:r>
        <w:rPr>
          <w:rFonts w:ascii="Adobe Fangsong Std" w:hAnsi="Adobe Fangsong Std" w:cs="Adobe Fangsong Std" w:eastAsia="Adobe Fangsong Std"/>
          <w:sz w:val="20"/>
          <w:szCs w:val="20"/>
          <w:spacing w:val="1"/>
          <w:w w:val="95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5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9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Both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hard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tested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ensure</w:t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satisfies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certain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ecifications,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erhap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using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del-based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meth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ds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outlined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tested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animals.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But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up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umans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obser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Obser</w:t>
      </w:r>
      <w:r>
        <w:rPr>
          <w:rFonts w:ascii="Chaparral Pro" w:hAnsi="Chaparral Pro" w:cs="Chaparral Pro" w:eastAsia="Chaparral Pro"/>
          <w:sz w:val="20"/>
          <w:szCs w:val="20"/>
          <w:spacing w:val="-10"/>
          <w:w w:val="105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ations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terest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merely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restricted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whether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erates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tended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kn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regulators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require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evidence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5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)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whether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safely;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whether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unex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side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effects,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whose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magnitude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large;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orta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whether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treats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targeted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ythmias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etter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than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curre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justifying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its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release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mar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et.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7"/>
          <w:w w:val="123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CT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2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seeks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ans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questions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comparing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groups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pa-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ts: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estigational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atment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g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oup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standard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care,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ont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ol</w:t>
      </w:r>
      <w:r>
        <w:rPr>
          <w:rFonts w:ascii="Adobe Fangsong Std" w:hAnsi="Adobe Fangsong Std" w:cs="Adobe Fangsong Std" w:eastAsia="Adobe Fangsong Std"/>
          <w:sz w:val="20"/>
          <w:szCs w:val="20"/>
          <w:spacing w:val="5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g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oup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8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assignme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treatme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trol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group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done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at</w:t>
      </w:r>
      <w:r>
        <w:rPr>
          <w:rFonts w:ascii="Adobe Fangsong Std" w:hAnsi="Adobe Fangsong Std" w:cs="Adobe Fangsong Std" w:eastAsia="Adobe Fangsong Std"/>
          <w:sz w:val="20"/>
          <w:szCs w:val="20"/>
          <w:spacing w:val="30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andom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guar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alidi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statistical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tests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analyze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results,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helps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ensure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groups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om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p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able</w:t>
      </w:r>
      <w:r>
        <w:rPr>
          <w:rFonts w:ascii="Adobe Fangsong Std" w:hAnsi="Adobe Fangsong Std" w:cs="Adobe Fangsong Std" w:eastAsia="Adobe Fangsong Std"/>
          <w:sz w:val="20"/>
          <w:szCs w:val="20"/>
          <w:spacing w:val="40"/>
          <w:w w:val="9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terms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ysiolog-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factors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affec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outcome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tion.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Both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treatme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trol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oups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monitored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pre-determined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amou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time,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end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treated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ythmias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group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so-called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outcome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trial).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Finall</w:t>
      </w:r>
      <w:r>
        <w:rPr>
          <w:rFonts w:ascii="Chaparral Pro" w:hAnsi="Chaparral Pro" w:cs="Chaparral Pro" w:eastAsia="Chaparral Pro"/>
          <w:sz w:val="20"/>
          <w:szCs w:val="20"/>
          <w:spacing w:val="-17"/>
          <w:w w:val="109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statistical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meth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1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ds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t-test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determine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whether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difference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8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5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137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groups,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if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signifi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ant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i.e.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due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alone.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3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recognized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eriori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7"/>
          <w:w w:val="118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CTs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1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comes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cost: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7"/>
          <w:w w:val="123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3"/>
        </w:rPr>
        <w:t>CT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2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general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ma</w:t>
      </w:r>
      <w:r>
        <w:rPr>
          <w:rFonts w:ascii="Chaparral Pro" w:hAnsi="Chaparral Pro" w:cs="Chaparral Pro" w:eastAsia="Chaparral Pro"/>
          <w:sz w:val="20"/>
          <w:szCs w:val="20"/>
          <w:spacing w:val="-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jor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effort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olving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estigators,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ethics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oards,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biostatis-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ticians,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regulators,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companies,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ters,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large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sums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money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easily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running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millions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dollars.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addition,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hnical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errors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arise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almost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step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planning,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jeopardizing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results.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Finall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9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if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ell-planned,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execution,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unex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ected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just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pure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lead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wrong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8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lu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7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ons.</w:t>
      </w:r>
    </w:p>
    <w:p>
      <w:pPr>
        <w:spacing w:before="0" w:after="0" w:line="239" w:lineRule="auto"/>
        <w:ind w:left="975" w:right="852" w:firstLine="29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application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computer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domain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ted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9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98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1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largely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tered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design,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erification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depl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instance,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mostly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matters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related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There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ortuni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computer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assist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planning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7"/>
          <w:w w:val="118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CTs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1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(see,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e.g.,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Avicenna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pro</w:t>
      </w:r>
      <w:r>
        <w:rPr>
          <w:rFonts w:ascii="Chaparral Pro" w:hAnsi="Chaparral Pro" w:cs="Chaparral Pro" w:eastAsia="Chaparral Pro"/>
          <w:sz w:val="20"/>
          <w:szCs w:val="20"/>
          <w:spacing w:val="-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ject).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call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del-Based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9"/>
          <w:w w:val="112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rial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1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(MBCT).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1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Broadly</w:t>
      </w:r>
      <w:r>
        <w:rPr>
          <w:rFonts w:ascii="Chaparral Pro" w:hAnsi="Chaparral Pro" w:cs="Chaparral Pro" w:eastAsia="Chaparral Pro"/>
          <w:sz w:val="20"/>
          <w:szCs w:val="20"/>
          <w:spacing w:val="-2"/>
          <w:w w:val="11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eaking,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define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MBCT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sub</w:t>
      </w:r>
      <w:r>
        <w:rPr>
          <w:rFonts w:ascii="Chaparral Pro" w:hAnsi="Chaparral Pro" w:cs="Chaparral Pro" w:eastAsia="Chaparral Pro"/>
          <w:sz w:val="20"/>
          <w:szCs w:val="20"/>
          <w:spacing w:val="-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jects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omputer</w:t>
      </w:r>
      <w:r>
        <w:rPr>
          <w:rFonts w:ascii="Adobe Fangsong Std" w:hAnsi="Adobe Fangsong Std" w:cs="Adobe Fangsong Std" w:eastAsia="Adobe Fangsong Std"/>
          <w:sz w:val="20"/>
          <w:szCs w:val="20"/>
          <w:spacing w:val="21"/>
          <w:w w:val="93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dels</w:t>
      </w:r>
      <w:r>
        <w:rPr>
          <w:rFonts w:ascii="Adobe Fangsong Std" w:hAnsi="Adobe Fangsong Std" w:cs="Adobe Fangsong Std" w:eastAsia="Adobe Fangsong Std"/>
          <w:sz w:val="20"/>
          <w:szCs w:val="20"/>
          <w:spacing w:val="9"/>
          <w:w w:val="93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of</w:t>
      </w:r>
      <w:r>
        <w:rPr>
          <w:rFonts w:ascii="Adobe Fangsong Std" w:hAnsi="Adobe Fangsong Std" w:cs="Adobe Fangsong Std" w:eastAsia="Adobe Fangsong Std"/>
          <w:sz w:val="20"/>
          <w:szCs w:val="20"/>
          <w:spacing w:val="-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20"/>
          <w:szCs w:val="20"/>
          <w:spacing w:val="-1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biol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gi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3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3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15"/>
          <w:w w:val="93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phenomena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9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42.0pt;height:173.625pt;mso-position-horizontal-relative:char;mso-position-vertical-relative:line" type="#_x0000_t75">
            <v:imagedata r:id="rId9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6" w:lineRule="exact"/>
        <w:ind w:left="2986" w:right="2899"/>
        <w:jc w:val="center"/>
        <w:rPr>
          <w:rFonts w:ascii="Adobe Fangsong Std" w:hAnsi="Adobe Fangsong Std" w:cs="Adobe Fangsong Std" w:eastAsia="Adobe Fangsong Std"/>
          <w:sz w:val="18"/>
          <w:szCs w:val="18"/>
        </w:rPr>
      </w:pPr>
      <w:rPr/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26"/>
          <w:position w:val="-2"/>
        </w:rPr>
        <w:t>Fig.</w:t>
      </w:r>
      <w:r>
        <w:rPr>
          <w:rFonts w:ascii="Adobe Fangsong Std" w:hAnsi="Adobe Fangsong Std" w:cs="Adobe Fangsong Std" w:eastAsia="Adobe Fangsong Std"/>
          <w:sz w:val="18"/>
          <w:szCs w:val="18"/>
          <w:spacing w:val="-28"/>
          <w:w w:val="126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7.</w:t>
      </w:r>
      <w:r>
        <w:rPr>
          <w:rFonts w:ascii="Adobe Fangsong Std" w:hAnsi="Adobe Fangsong Std" w:cs="Adobe Fangsong Std" w:eastAsia="Adobe Fangsong Std"/>
          <w:sz w:val="18"/>
          <w:szCs w:val="18"/>
          <w:spacing w:val="26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M</w:t>
      </w:r>
      <w:r>
        <w:rPr>
          <w:rFonts w:ascii="Adobe Fangsong Std" w:hAnsi="Adobe Fangsong Std" w:cs="Adobe Fangsong Std" w:eastAsia="Adobe Fangsong Std"/>
          <w:sz w:val="18"/>
          <w:szCs w:val="18"/>
          <w:spacing w:val="6"/>
          <w:w w:val="100"/>
          <w:position w:val="-2"/>
        </w:rPr>
        <w:t>o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del-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based</w:t>
      </w:r>
      <w:r>
        <w:rPr>
          <w:rFonts w:ascii="Adobe Fangsong Std" w:hAnsi="Adobe Fangsong Std" w:cs="Adobe Fangsong Std" w:eastAsia="Adobe Fangsong Std"/>
          <w:sz w:val="18"/>
          <w:szCs w:val="18"/>
          <w:spacing w:val="-2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-2"/>
        </w:rPr>
        <w:t>Clinical</w:t>
      </w:r>
      <w:r>
        <w:rPr>
          <w:rFonts w:ascii="Adobe Fangsong Std" w:hAnsi="Adobe Fangsong Std" w:cs="Adobe Fangsong Std" w:eastAsia="Adobe Fangsong Std"/>
          <w:sz w:val="18"/>
          <w:szCs w:val="18"/>
          <w:spacing w:val="41"/>
          <w:w w:val="100"/>
          <w:position w:val="-2"/>
        </w:rPr>
        <w:t> </w:t>
      </w:r>
      <w:r>
        <w:rPr>
          <w:rFonts w:ascii="Adobe Fangsong Std" w:hAnsi="Adobe Fangsong Std" w:cs="Adobe Fangsong Std" w:eastAsia="Adobe Fangsong Std"/>
          <w:sz w:val="18"/>
          <w:szCs w:val="18"/>
          <w:spacing w:val="-15"/>
          <w:w w:val="123"/>
          <w:position w:val="-2"/>
        </w:rPr>
        <w:t>T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99"/>
          <w:position w:val="-2"/>
        </w:rPr>
        <w:t>rials</w:t>
      </w:r>
      <w:r>
        <w:rPr>
          <w:rFonts w:ascii="Adobe Fangsong Std" w:hAnsi="Adobe Fangsong Std" w:cs="Adobe Fangsong Std" w:eastAsia="Adobe Fangsong Std"/>
          <w:sz w:val="18"/>
          <w:szCs w:val="18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5" w:right="80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0"/>
        </w:rPr>
        <w:t>b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0"/>
        </w:rPr>
        <w:t>eing</w:t>
      </w:r>
      <w:r>
        <w:rPr>
          <w:rFonts w:ascii="Adobe Fangsong Std" w:hAnsi="Adobe Fangsong Std" w:cs="Adobe Fangsong Std" w:eastAsia="Adobe Fangsong Std"/>
          <w:sz w:val="20"/>
          <w:szCs w:val="20"/>
          <w:spacing w:val="22"/>
          <w:w w:val="9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studi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d,</w:t>
      </w:r>
      <w:r>
        <w:rPr>
          <w:rFonts w:ascii="Adobe Fangsong Std" w:hAnsi="Adobe Fangsong Std" w:cs="Adobe Fangsong Std" w:eastAsia="Adobe Fangsong Std"/>
          <w:sz w:val="20"/>
          <w:szCs w:val="20"/>
          <w:spacing w:val="-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including</w:t>
      </w:r>
      <w:r>
        <w:rPr>
          <w:rFonts w:ascii="Adobe Fangsong Std" w:hAnsi="Adobe Fangsong Std" w:cs="Adobe Fangsong Std" w:eastAsia="Adobe Fangsong Std"/>
          <w:sz w:val="20"/>
          <w:szCs w:val="20"/>
          <w:spacing w:val="-2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20"/>
          <w:szCs w:val="20"/>
          <w:spacing w:val="-1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eff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2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2"/>
        </w:rPr>
        <w:t>ct</w:t>
      </w:r>
      <w:r>
        <w:rPr>
          <w:rFonts w:ascii="Adobe Fangsong Std" w:hAnsi="Adobe Fangsong Std" w:cs="Adobe Fangsong Std" w:eastAsia="Adobe Fangsong Std"/>
          <w:sz w:val="20"/>
          <w:szCs w:val="20"/>
          <w:spacing w:val="20"/>
          <w:w w:val="92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of</w:t>
      </w:r>
      <w:r>
        <w:rPr>
          <w:rFonts w:ascii="Adobe Fangsong Std" w:hAnsi="Adobe Fangsong Std" w:cs="Adobe Fangsong Std" w:eastAsia="Adobe Fangsong Std"/>
          <w:sz w:val="20"/>
          <w:szCs w:val="20"/>
          <w:spacing w:val="-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20"/>
          <w:szCs w:val="20"/>
          <w:spacing w:val="-1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devi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ather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than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umans.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MBCT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not</w:t>
      </w:r>
      <w:r>
        <w:rPr>
          <w:rFonts w:ascii="Adobe Fangsong Std" w:hAnsi="Adobe Fangsong Std" w:cs="Adobe Fangsong Std" w:eastAsia="Adobe Fangsong Std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replaceme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rather,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will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run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ery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large-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scale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targeted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ulated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inform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our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actual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22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2"/>
        </w:rPr>
        <w:t>CT.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2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example,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study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ations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t’s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parameters,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eed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propagation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electric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cur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heart,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affects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safe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efficacy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device.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doable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MBCT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vides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aluable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insig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should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enrolled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(and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whom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most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efficacious).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Another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application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ould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get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estimates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statistical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qua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tities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ffect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size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needed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efore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conduct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drug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trials,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results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end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skill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ysician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erating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impla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MBCT</w:t>
      </w:r>
      <w:r>
        <w:rPr>
          <w:rFonts w:ascii="Chaparral Pro" w:hAnsi="Chaparral Pro" w:cs="Chaparral Pro" w:eastAsia="Chaparral Pro"/>
          <w:sz w:val="20"/>
          <w:szCs w:val="20"/>
          <w:spacing w:val="45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effects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ysician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errors,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added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noise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disl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dged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pacema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leads,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could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inform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estigators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training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necessary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ysicians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trial.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13" w:after="0" w:line="240" w:lineRule="auto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MBCT,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it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not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sufficie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only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alidate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that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structure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can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duce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5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ysiologically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corr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ct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vior.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cohort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as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0"/>
        </w:rPr>
        <w:t>whole</w:t>
      </w:r>
      <w:r>
        <w:rPr>
          <w:rFonts w:ascii="Adobe Fangsong Std" w:hAnsi="Adobe Fangsong Std" w:cs="Adobe Fangsong Std" w:eastAsia="Adobe Fangsong Std"/>
          <w:sz w:val="20"/>
          <w:szCs w:val="20"/>
          <w:spacing w:val="21"/>
          <w:w w:val="9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2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ust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auto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/>
        <w:pict>
          <v:group style="position:absolute;margin-left:400.193268pt;margin-top:36.453247pt;width:13.721182pt;height:13.59567pt;mso-position-horizontal-relative:page;mso-position-vertical-relative:paragraph;z-index:-852" coordorigin="8004,729" coordsize="274,272">
            <v:shape style="position:absolute;left:8004;top:729;width:274;height:272" coordorigin="8004,729" coordsize="274,272" path="m8278,865l8262,801,8219,752,8157,729,8131,730,8066,753,8022,798,8004,858,8006,882,8030,945,8078,987,8119,1001,8146,1000,8213,978,8258,935,8278,878,8278,865xe" filled="f" stroked="t" strokeweight=".3985pt" strokecolor="#000000">
              <v:path arrowok="t"/>
            </v:shape>
          </v:group>
          <w10:wrap type="none"/>
        </w:pict>
      </w:r>
      <w:r>
        <w:rPr/>
        <w:pict>
          <v:group style="position:absolute;margin-left:435.861267pt;margin-top:36.453247pt;width:13.721182pt;height:13.59567pt;mso-position-horizontal-relative:page;mso-position-vertical-relative:paragraph;z-index:-851" coordorigin="8717,729" coordsize="274,272">
            <v:shape style="position:absolute;left:8717;top:729;width:274;height:272" coordorigin="8717,729" coordsize="274,272" path="m8992,865l8975,801,8932,752,8871,729,8845,730,8779,753,8735,798,8717,858,8719,882,8744,945,8792,987,8832,1001,8859,1000,8926,978,8972,935,8991,878,8992,865xe" filled="f" stroked="t" strokeweight=".3985pt" strokecolor="#000000">
              <v:path arrowok="t"/>
            </v:shape>
          </v:group>
          <w10:wrap type="none"/>
        </w:pic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also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prese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rig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2"/>
          <w:w w:val="108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ariabili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8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effecti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ely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treated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group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ts.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group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enrolled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trial).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rre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1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approa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learn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constrai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parameters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parameterized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24" w:after="0" w:line="240" w:lineRule="auto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using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sample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real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ts’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data,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dicated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1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Fig.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/>
        <w:pict>
          <v:group style="position:absolute;margin-left:460.029266pt;margin-top:12.535821pt;width:13.721182pt;height:13.59567pt;mso-position-horizontal-relative:page;mso-position-vertical-relative:paragraph;z-index:-850" coordorigin="9201,251" coordsize="274,272">
            <v:shape style="position:absolute;left:9201;top:251;width:274;height:272" coordorigin="9201,251" coordsize="274,272" path="m9475,387l9459,322,9416,274,9354,251,9328,252,9263,275,9219,320,9201,380,9202,404,9227,467,9275,509,9316,523,9343,521,9410,500,9455,457,9474,399,9475,387xe" filled="f" stroked="t" strokeweight=".3985pt" strokecolor="#000000">
              <v:path arrowok="t"/>
            </v:shape>
          </v:group>
          <w10:wrap type="none"/>
        </w:pic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7.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ample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cohort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from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previous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trial.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learned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20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/>
        <w:pict>
          <v:group style="position:absolute;margin-left:204.093262pt;margin-top:24.482832pt;width:13.721182pt;height:13.59567pt;mso-position-horizontal-relative:page;mso-position-vertical-relative:paragraph;z-index:-849" coordorigin="4082,490" coordsize="274,272">
            <v:shape style="position:absolute;left:4082;top:490;width:274;height:272" coordorigin="4082,490" coordsize="274,272" path="m4356,626l4340,561,4297,513,4235,490,4209,491,4144,514,4100,559,4082,619,4084,643,4108,706,4156,748,4197,762,4224,760,4291,739,4336,696,4356,638,4356,626xe" filled="f" stroked="t" strokeweight=".3985pt" strokecolor="#000000">
              <v:path arrowok="t"/>
            </v:shape>
          </v:group>
          <w10:wrap type="none"/>
        </w:pic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constrai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then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more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instances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(mar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3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5"/>
        </w:rPr>
        <w:t>),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this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constitutes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cohort.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connected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1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dels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(mar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4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)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outcomes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-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terest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aluated,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incidence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ad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3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ts.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17" w:after="0" w:line="240" w:lineRule="auto"/>
        <w:ind w:left="1274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Early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efforts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ysiological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also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include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859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U</w:t>
      </w:r>
      <w:r>
        <w:rPr>
          <w:rFonts w:ascii="Chaparral Pro" w:hAnsi="Chaparral Pro" w:cs="Chaparral Pro" w:eastAsia="Chaparral Pro"/>
          <w:sz w:val="20"/>
          <w:szCs w:val="20"/>
          <w:spacing w:val="-26"/>
          <w:w w:val="118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A/</w:t>
      </w:r>
      <w:r>
        <w:rPr>
          <w:rFonts w:ascii="Chaparral Pro" w:hAnsi="Chaparral Pro" w:cs="Chaparral Pro" w:eastAsia="Chaparral Pro"/>
          <w:sz w:val="20"/>
          <w:szCs w:val="20"/>
          <w:spacing w:val="-20"/>
          <w:w w:val="118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AD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8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26"/>
          <w:w w:val="118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8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5"/>
          <w:w w:val="118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dia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generate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ulated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patie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ts.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14"/>
          <w:pgMar w:header="1843" w:footer="626501276" w:top="2040" w:bottom="280" w:left="1720" w:right="1720"/>
          <w:headerReference w:type="even" r:id="rId91"/>
          <w:headerReference w:type="odd" r:id="rId92"/>
          <w:pgSz w:w="12240" w:h="1584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7" w:after="0" w:line="240" w:lineRule="exact"/>
        <w:ind w:left="975" w:right="852"/>
        <w:jc w:val="both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New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dia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etes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trol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algorithms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aluated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on</w:t>
      </w:r>
      <w:r>
        <w:rPr>
          <w:rFonts w:ascii="Chaparral Pro" w:hAnsi="Chaparral Pro" w:cs="Chaparral Pro" w:eastAsia="Chaparral Pro"/>
          <w:sz w:val="20"/>
          <w:szCs w:val="20"/>
          <w:spacing w:val="2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si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ulated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pati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instead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animals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assess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their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efficac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These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applications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MBCT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usher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new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era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exciting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resear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hallenges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for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closed-l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fication,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alidation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testing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at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scale.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MBCT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reduce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sco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2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e,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cost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probabili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failure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clinical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trials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with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complex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hard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sof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are.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MBCT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1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when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as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rapid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certification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2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2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ol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4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hain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eed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up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appr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11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is</w:t>
      </w:r>
      <w:r>
        <w:rPr>
          <w:rFonts w:ascii="Chaparral Pro" w:hAnsi="Chaparral Pro" w:cs="Chaparral Pro" w:eastAsia="Chaparral Pro"/>
          <w:sz w:val="20"/>
          <w:szCs w:val="20"/>
          <w:spacing w:val="2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gaining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increasing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traction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oth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within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regulatory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vironme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indu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97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5"/>
        </w:rPr>
        <w:t>tr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13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2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1843" w:footer="626501276" w:top="2040" w:bottom="280" w:left="1720" w:right="1720"/>
          <w:pgSz w:w="12240" w:h="1584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exact"/>
        <w:ind w:left="975" w:right="-20"/>
        <w:jc w:val="left"/>
        <w:rPr>
          <w:rFonts w:ascii="Adobe Fangsong Std" w:hAnsi="Adobe Fangsong Std" w:cs="Adobe Fangsong Std" w:eastAsia="Adobe Fangsong Std"/>
          <w:sz w:val="24"/>
          <w:szCs w:val="24"/>
        </w:rPr>
      </w:pPr>
      <w:rPr/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8"/>
          <w:position w:val="-2"/>
        </w:rPr>
        <w:t>References</w:t>
      </w:r>
      <w:r>
        <w:rPr>
          <w:rFonts w:ascii="Adobe Fangsong Std" w:hAnsi="Adobe Fangsong Std" w:cs="Adobe Fangsong Std" w:eastAsia="Adobe Fangsong Std"/>
          <w:sz w:val="24"/>
          <w:szCs w:val="24"/>
          <w:spacing w:val="0"/>
          <w:w w:val="100"/>
          <w:position w:val="0"/>
        </w:rPr>
      </w:r>
    </w:p>
    <w:p>
      <w:pPr>
        <w:spacing w:before="0" w:after="0" w:line="501" w:lineRule="exact"/>
        <w:ind w:left="97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[1]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  <w:position w:val="-5"/>
        </w:rPr>
        <w:t>Clar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  <w:position w:val="-5"/>
        </w:rPr>
        <w:t>k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  <w:position w:val="-5"/>
        </w:rPr>
        <w:t>e,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9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O.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  <w:position w:val="-5"/>
        </w:rPr>
        <w:t>Gru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6"/>
          <w:position w:val="-5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6"/>
          <w:position w:val="-5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  <w:position w:val="-5"/>
        </w:rPr>
        <w:t>erg,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6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5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D.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  <w:position w:val="-5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eled.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  <w:position w:val="-5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  <w:position w:val="-5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  <w:position w:val="-5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  <w:position w:val="-5"/>
        </w:rPr>
        <w:t>del</w:t>
      </w:r>
      <w:r>
        <w:rPr>
          <w:rFonts w:ascii="Adobe Fangsong Std" w:hAnsi="Adobe Fangsong Std" w:cs="Adobe Fangsong Std" w:eastAsia="Adobe Fangsong Std"/>
          <w:sz w:val="20"/>
          <w:szCs w:val="20"/>
          <w:spacing w:val="-18"/>
          <w:w w:val="100"/>
          <w:position w:val="-5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  <w:position w:val="-5"/>
        </w:rPr>
        <w:t>Ch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  <w:position w:val="-5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  <w:position w:val="-5"/>
        </w:rPr>
        <w:t>cking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MIT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5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Press,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  <w:position w:val="-5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-5"/>
        </w:rPr>
        <w:t>1999.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  <w:position w:val="0"/>
        </w:rPr>
      </w:r>
    </w:p>
    <w:p>
      <w:pPr>
        <w:spacing w:before="0" w:after="0" w:line="239" w:lineRule="exact"/>
        <w:ind w:left="97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[2]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Z.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Jiang,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3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13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3"/>
        </w:rPr>
        <w:t>jic,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13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Mangharam.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Cy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9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er-P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ysical</w:t>
      </w:r>
      <w:r>
        <w:rPr>
          <w:rFonts w:ascii="Chaparral Pro" w:hAnsi="Chaparral Pro" w:cs="Chaparral Pro" w:eastAsia="Chaparral Pro"/>
          <w:sz w:val="20"/>
          <w:szCs w:val="20"/>
          <w:spacing w:val="42"/>
          <w:w w:val="10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3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Im-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pla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table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Cardiac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"/>
          <w:w w:val="11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Medical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Devices.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 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P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dings</w:t>
      </w:r>
      <w:r>
        <w:rPr>
          <w:rFonts w:ascii="Adobe Fangsong Std" w:hAnsi="Adobe Fangsong Std" w:cs="Adobe Fangsong Std" w:eastAsia="Adobe Fangsong Std"/>
          <w:sz w:val="20"/>
          <w:szCs w:val="20"/>
          <w:spacing w:val="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of</w:t>
      </w:r>
      <w:r>
        <w:rPr>
          <w:rFonts w:ascii="Adobe Fangsong Std" w:hAnsi="Adobe Fangsong Std" w:cs="Adobe Fangsong Std" w:eastAsia="Adobe Fangsong Std"/>
          <w:sz w:val="20"/>
          <w:szCs w:val="20"/>
          <w:spacing w:val="30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20"/>
          <w:szCs w:val="20"/>
          <w:spacing w:val="2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19"/>
        </w:rPr>
        <w:t>IEEE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9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46"/>
          <w:w w:val="11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100(1):122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–137,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Jan.</w:t>
      </w:r>
      <w:r>
        <w:rPr>
          <w:rFonts w:ascii="Chaparral Pro" w:hAnsi="Chaparral Pro" w:cs="Chaparral Pro" w:eastAsia="Chaparral Pro"/>
          <w:sz w:val="20"/>
          <w:szCs w:val="20"/>
          <w:spacing w:val="4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2012.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[3]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Jones.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Senior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Systems/Sof</w:t>
      </w:r>
      <w:r>
        <w:rPr>
          <w:rFonts w:ascii="Chaparral Pro" w:hAnsi="Chaparral Pro" w:cs="Chaparral Pro" w:eastAsia="Chaparral Pro"/>
          <w:sz w:val="20"/>
          <w:szCs w:val="20"/>
          <w:spacing w:val="-4"/>
          <w:w w:val="104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4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4"/>
        </w:rPr>
        <w:t>are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4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Engineer,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Office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of</w:t>
      </w:r>
      <w:r>
        <w:rPr>
          <w:rFonts w:ascii="Chaparral Pro" w:hAnsi="Chaparral Pro" w:cs="Chaparral Pro" w:eastAsia="Chaparral Pro"/>
          <w:sz w:val="20"/>
          <w:szCs w:val="20"/>
          <w:spacing w:val="1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Science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8"/>
        </w:rPr>
        <w:t>Engi-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neering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La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oratories,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17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17"/>
        </w:rPr>
        <w:t>A.</w:t>
      </w:r>
      <w:r>
        <w:rPr>
          <w:rFonts w:ascii="Chaparral Pro" w:hAnsi="Chaparral Pro" w:cs="Chaparral Pro" w:eastAsia="Chaparral Pro"/>
          <w:sz w:val="20"/>
          <w:szCs w:val="20"/>
          <w:spacing w:val="38"/>
          <w:w w:val="117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Personal</w:t>
      </w:r>
      <w:r>
        <w:rPr>
          <w:rFonts w:ascii="Adobe Fangsong Std" w:hAnsi="Adobe Fangsong Std" w:cs="Adobe Fangsong Std" w:eastAsia="Adobe Fangsong Std"/>
          <w:sz w:val="20"/>
          <w:szCs w:val="20"/>
          <w:spacing w:val="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ommuni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ation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-1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2010.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-20"/>
        <w:jc w:val="left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[4]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riedman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7"/>
          <w:w w:val="100"/>
        </w:rPr>
        <w:t>F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ur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erg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DeMets.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 </w:t>
      </w:r>
      <w:r>
        <w:rPr>
          <w:rFonts w:ascii="Chaparral Pro" w:hAnsi="Chaparral Pro" w:cs="Chaparral Pro" w:eastAsia="Chaparral Pro"/>
          <w:sz w:val="20"/>
          <w:szCs w:val="20"/>
          <w:spacing w:val="1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5"/>
          <w:w w:val="100"/>
        </w:rPr>
        <w:t>F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undamentals</w:t>
      </w:r>
      <w:r>
        <w:rPr>
          <w:rFonts w:ascii="Adobe Fangsong Std" w:hAnsi="Adobe Fangsong Std" w:cs="Adobe Fangsong Std" w:eastAsia="Adobe Fangsong Std"/>
          <w:sz w:val="20"/>
          <w:szCs w:val="20"/>
          <w:spacing w:val="15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of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Clini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3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5"/>
          <w:w w:val="100"/>
        </w:rPr>
        <w:t>T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rial</w:t>
      </w:r>
      <w:r>
        <w:rPr>
          <w:rFonts w:ascii="Adobe Fangsong Std" w:hAnsi="Adobe Fangsong Std" w:cs="Adobe Fangsong Std" w:eastAsia="Adobe Fangsong Std"/>
          <w:sz w:val="20"/>
          <w:szCs w:val="20"/>
          <w:spacing w:val="1"/>
          <w:w w:val="100"/>
        </w:rPr>
        <w:t>s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Springer,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2010.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-20"/>
        <w:jc w:val="left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[5]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Pullan,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Cheng,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</w:t>
      </w:r>
      <w:r>
        <w:rPr>
          <w:rFonts w:ascii="Chaparral Pro" w:hAnsi="Chaparral Pro" w:cs="Chaparral Pro" w:eastAsia="Chaparral Pro"/>
          <w:sz w:val="20"/>
          <w:szCs w:val="20"/>
          <w:spacing w:val="3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M.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Buist.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4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Mathemati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5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9"/>
          <w:w w:val="95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ly</w:t>
      </w:r>
      <w:r>
        <w:rPr>
          <w:rFonts w:ascii="Adobe Fangsong Std" w:hAnsi="Adobe Fangsong Std" w:cs="Adobe Fangsong Std" w:eastAsia="Adobe Fangsong Std"/>
          <w:sz w:val="20"/>
          <w:szCs w:val="20"/>
          <w:spacing w:val="38"/>
          <w:w w:val="95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95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de</w:t>
      </w:r>
      <w:r>
        <w:rPr>
          <w:rFonts w:ascii="Adobe Fangsong Std" w:hAnsi="Adobe Fangsong Std" w:cs="Adobe Fangsong Std" w:eastAsia="Adobe Fangsong Std"/>
          <w:sz w:val="20"/>
          <w:szCs w:val="20"/>
          <w:spacing w:val="9"/>
          <w:w w:val="95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5"/>
        </w:rPr>
        <w:t>ling</w:t>
      </w:r>
      <w:r>
        <w:rPr>
          <w:rFonts w:ascii="Adobe Fangsong Std" w:hAnsi="Adobe Fangsong Std" w:cs="Adobe Fangsong Std" w:eastAsia="Adobe Fangsong Std"/>
          <w:sz w:val="20"/>
          <w:szCs w:val="20"/>
          <w:spacing w:val="12"/>
          <w:w w:val="95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20"/>
          <w:szCs w:val="20"/>
          <w:spacing w:val="-9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4"/>
        </w:rPr>
        <w:t>El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4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ctri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98"/>
        </w:rPr>
        <w:t>al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ctivity</w:t>
      </w:r>
      <w:r>
        <w:rPr>
          <w:rFonts w:ascii="Adobe Fangsong Std" w:hAnsi="Adobe Fangsong Std" w:cs="Adobe Fangsong Std" w:eastAsia="Adobe Fangsong Std"/>
          <w:sz w:val="20"/>
          <w:szCs w:val="20"/>
          <w:spacing w:val="39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of</w:t>
      </w:r>
      <w:r>
        <w:rPr>
          <w:rFonts w:ascii="Adobe Fangsong Std" w:hAnsi="Adobe Fangsong Std" w:cs="Adobe Fangsong Std" w:eastAsia="Adobe Fangsong Std"/>
          <w:sz w:val="20"/>
          <w:szCs w:val="20"/>
          <w:spacing w:val="1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the</w:t>
      </w:r>
      <w:r>
        <w:rPr>
          <w:rFonts w:ascii="Adobe Fangsong Std" w:hAnsi="Adobe Fangsong Std" w:cs="Adobe Fangsong Std" w:eastAsia="Adobe Fangsong Std"/>
          <w:sz w:val="20"/>
          <w:szCs w:val="20"/>
          <w:spacing w:val="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H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art:</w:t>
      </w:r>
      <w:r>
        <w:rPr>
          <w:rFonts w:ascii="Adobe Fangsong Std" w:hAnsi="Adobe Fangsong Std" w:cs="Adobe Fangsong Std" w:eastAsia="Adobe Fangsong Std"/>
          <w:sz w:val="20"/>
          <w:szCs w:val="20"/>
          <w:spacing w:val="4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5"/>
          <w:w w:val="100"/>
        </w:rPr>
        <w:t>F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om</w:t>
      </w:r>
      <w:r>
        <w:rPr>
          <w:rFonts w:ascii="Adobe Fangsong Std" w:hAnsi="Adobe Fangsong Std" w:cs="Adobe Fangsong Std" w:eastAsia="Adobe Fangsong Std"/>
          <w:sz w:val="20"/>
          <w:szCs w:val="20"/>
          <w:spacing w:val="4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Ce</w:t>
      </w:r>
      <w:r>
        <w:rPr>
          <w:rFonts w:ascii="Adobe Fangsong Std" w:hAnsi="Adobe Fangsong Std" w:cs="Adobe Fangsong Std" w:eastAsia="Adobe Fangsong Std"/>
          <w:sz w:val="20"/>
          <w:szCs w:val="20"/>
          <w:spacing w:val="10"/>
          <w:w w:val="100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l</w:t>
      </w:r>
      <w:r>
        <w:rPr>
          <w:rFonts w:ascii="Adobe Fangsong Std" w:hAnsi="Adobe Fangsong Std" w:cs="Adobe Fangsong Std" w:eastAsia="Adobe Fangsong Std"/>
          <w:sz w:val="20"/>
          <w:szCs w:val="20"/>
          <w:spacing w:val="36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to</w:t>
      </w:r>
      <w:r>
        <w:rPr>
          <w:rFonts w:ascii="Adobe Fangsong Std" w:hAnsi="Adobe Fangsong Std" w:cs="Adobe Fangsong Std" w:eastAsia="Adobe Fangsong Std"/>
          <w:sz w:val="20"/>
          <w:szCs w:val="20"/>
          <w:spacing w:val="2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B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dy</w:t>
      </w:r>
      <w:r>
        <w:rPr>
          <w:rFonts w:ascii="Adobe Fangsong Std" w:hAnsi="Adobe Fangsong Std" w:cs="Adobe Fangsong Std" w:eastAsia="Adobe Fangsong Std"/>
          <w:sz w:val="20"/>
          <w:szCs w:val="20"/>
          <w:spacing w:val="2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Surfa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c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1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and</w:t>
      </w:r>
      <w:r>
        <w:rPr>
          <w:rFonts w:ascii="Adobe Fangsong Std" w:hAnsi="Adobe Fangsong Std" w:cs="Adobe Fangsong Std" w:eastAsia="Adobe Fangsong Std"/>
          <w:sz w:val="20"/>
          <w:szCs w:val="20"/>
          <w:spacing w:val="18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Back</w:t>
      </w:r>
      <w:r>
        <w:rPr>
          <w:rFonts w:ascii="Adobe Fangsong Std" w:hAnsi="Adobe Fangsong Std" w:cs="Adobe Fangsong Std" w:eastAsia="Adobe Fangsong Std"/>
          <w:sz w:val="20"/>
          <w:szCs w:val="20"/>
          <w:spacing w:val="31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A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gain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2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16"/>
        </w:rPr>
        <w:t>W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3"/>
        </w:rPr>
        <w:t>orld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Scie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tific,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2005.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97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[6]</w:t>
      </w:r>
      <w:r>
        <w:rPr>
          <w:rFonts w:ascii="Chaparral Pro" w:hAnsi="Chaparral Pro" w:cs="Chaparral Pro" w:eastAsia="Chaparral Pro"/>
          <w:sz w:val="20"/>
          <w:szCs w:val="20"/>
          <w:spacing w:val="3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N.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7"/>
          <w:w w:val="109"/>
        </w:rPr>
        <w:t>T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y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an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9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-12"/>
          <w:w w:val="109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9"/>
        </w:rPr>
        <w:t>a</w:t>
      </w:r>
      <w:r>
        <w:rPr>
          <w:rFonts w:ascii="Chaparral Pro" w:hAnsi="Chaparral Pro" w:cs="Chaparral Pro" w:eastAsia="Chaparral Pro"/>
          <w:sz w:val="20"/>
          <w:szCs w:val="20"/>
          <w:spacing w:val="46"/>
          <w:w w:val="109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and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5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16"/>
          <w:w w:val="100"/>
        </w:rPr>
        <w:t>P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6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B</w:t>
      </w:r>
      <w:r>
        <w:rPr>
          <w:rFonts w:ascii="Chaparral Pro" w:hAnsi="Chaparral Pro" w:cs="Chaparral Pro" w:eastAsia="Chaparral Pro"/>
          <w:sz w:val="20"/>
          <w:szCs w:val="20"/>
          <w:spacing w:val="-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yle.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 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Ad</w:t>
      </w:r>
      <w:r>
        <w:rPr>
          <w:rFonts w:ascii="Chaparral Pro" w:hAnsi="Chaparral Pro" w:cs="Chaparral Pro" w:eastAsia="Chaparral Pro"/>
          <w:sz w:val="20"/>
          <w:szCs w:val="20"/>
          <w:spacing w:val="-12"/>
          <w:w w:val="107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7"/>
        </w:rPr>
        <w:t>ances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7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in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</w:t>
      </w:r>
      <w:r>
        <w:rPr>
          <w:rFonts w:ascii="Chaparral Pro" w:hAnsi="Chaparral Pro" w:cs="Chaparral Pro" w:eastAsia="Chaparral Pro"/>
          <w:sz w:val="20"/>
          <w:szCs w:val="20"/>
          <w:spacing w:val="6"/>
          <w:w w:val="100"/>
        </w:rPr>
        <w:t>o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deling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18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v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n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tricular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 </w:t>
      </w:r>
      <w:r>
        <w:rPr>
          <w:rFonts w:ascii="Chaparral Pro" w:hAnsi="Chaparral Pro" w:cs="Chaparral Pro" w:eastAsia="Chaparral Pro"/>
          <w:sz w:val="20"/>
          <w:szCs w:val="20"/>
          <w:spacing w:val="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6"/>
        </w:rPr>
        <w:t>ar-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Adobe Fangsong Std" w:hAnsi="Adobe Fangsong Std" w:cs="Adobe Fangsong Std" w:eastAsia="Adobe Fangsong Std"/>
          <w:sz w:val="20"/>
          <w:szCs w:val="20"/>
        </w:rPr>
      </w:pPr>
      <w:rPr/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r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h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ythmias: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fr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om</w:t>
      </w:r>
      <w:r>
        <w:rPr>
          <w:rFonts w:ascii="Chaparral Pro" w:hAnsi="Chaparral Pro" w:cs="Chaparral Pro" w:eastAsia="Chaparral Pro"/>
          <w:sz w:val="20"/>
          <w:szCs w:val="20"/>
          <w:spacing w:val="22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me</w:t>
      </w:r>
      <w:r>
        <w:rPr>
          <w:rFonts w:ascii="Chaparral Pro" w:hAnsi="Chaparral Pro" w:cs="Chaparral Pro" w:eastAsia="Chaparral Pro"/>
          <w:sz w:val="20"/>
          <w:szCs w:val="20"/>
          <w:spacing w:val="-5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hanisms</w:t>
      </w:r>
      <w:r>
        <w:rPr>
          <w:rFonts w:ascii="Chaparral Pro" w:hAnsi="Chaparral Pro" w:cs="Chaparral Pro" w:eastAsia="Chaparral Pro"/>
          <w:sz w:val="20"/>
          <w:szCs w:val="20"/>
          <w:spacing w:val="44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to</w:t>
      </w:r>
      <w:r>
        <w:rPr>
          <w:rFonts w:ascii="Chaparral Pro" w:hAnsi="Chaparral Pro" w:cs="Chaparral Pro" w:eastAsia="Chaparral Pro"/>
          <w:sz w:val="20"/>
          <w:szCs w:val="20"/>
          <w:spacing w:val="29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the</w:t>
      </w:r>
      <w:r>
        <w:rPr>
          <w:rFonts w:ascii="Chaparral Pro" w:hAnsi="Chaparral Pro" w:cs="Chaparral Pro" w:eastAsia="Chaparral Pro"/>
          <w:sz w:val="20"/>
          <w:szCs w:val="20"/>
          <w:spacing w:val="3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c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linic.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39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Wiley</w:t>
      </w:r>
      <w:r>
        <w:rPr>
          <w:rFonts w:ascii="Adobe Fangsong Std" w:hAnsi="Adobe Fangsong Std" w:cs="Adobe Fangsong Std" w:eastAsia="Adobe Fangsong Std"/>
          <w:sz w:val="20"/>
          <w:szCs w:val="20"/>
          <w:spacing w:val="4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Inte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disciplinary</w:t>
      </w:r>
      <w:r>
        <w:rPr>
          <w:rFonts w:ascii="Adobe Fangsong Std" w:hAnsi="Adobe Fangsong Std" w:cs="Adobe Fangsong Std" w:eastAsia="Adobe Fangsong Std"/>
          <w:sz w:val="20"/>
          <w:szCs w:val="20"/>
          <w:spacing w:val="-7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R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eviews: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</w:r>
    </w:p>
    <w:p>
      <w:pPr>
        <w:spacing w:before="0" w:after="0" w:line="239" w:lineRule="exact"/>
        <w:ind w:left="1285" w:right="-20"/>
        <w:jc w:val="left"/>
        <w:rPr>
          <w:rFonts w:ascii="Chaparral Pro" w:hAnsi="Chaparral Pro" w:cs="Chaparral Pro" w:eastAsia="Chaparral Pro"/>
          <w:sz w:val="20"/>
          <w:szCs w:val="20"/>
        </w:rPr>
      </w:pPr>
      <w:rPr/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Systems</w:t>
      </w:r>
      <w:r>
        <w:rPr>
          <w:rFonts w:ascii="Adobe Fangsong Std" w:hAnsi="Adobe Fangsong Std" w:cs="Adobe Fangsong Std" w:eastAsia="Adobe Fangsong Std"/>
          <w:sz w:val="20"/>
          <w:szCs w:val="20"/>
          <w:spacing w:val="-13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Biol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o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gy</w:t>
      </w:r>
      <w:r>
        <w:rPr>
          <w:rFonts w:ascii="Adobe Fangsong Std" w:hAnsi="Adobe Fangsong Std" w:cs="Adobe Fangsong Std" w:eastAsia="Adobe Fangsong Std"/>
          <w:sz w:val="20"/>
          <w:szCs w:val="20"/>
          <w:spacing w:val="-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and</w:t>
      </w:r>
      <w:r>
        <w:rPr>
          <w:rFonts w:ascii="Adobe Fangsong Std" w:hAnsi="Adobe Fangsong Std" w:cs="Adobe Fangsong Std" w:eastAsia="Adobe Fangsong Std"/>
          <w:sz w:val="20"/>
          <w:szCs w:val="20"/>
          <w:spacing w:val="2"/>
          <w:w w:val="100"/>
        </w:rPr>
        <w:t> 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M</w:t>
      </w:r>
      <w:r>
        <w:rPr>
          <w:rFonts w:ascii="Adobe Fangsong Std" w:hAnsi="Adobe Fangsong Std" w:cs="Adobe Fangsong Std" w:eastAsia="Adobe Fangsong Std"/>
          <w:sz w:val="20"/>
          <w:szCs w:val="20"/>
          <w:spacing w:val="-10"/>
          <w:w w:val="100"/>
        </w:rPr>
        <w:t>e</w:t>
      </w:r>
      <w:r>
        <w:rPr>
          <w:rFonts w:ascii="Adobe Fangsong Std" w:hAnsi="Adobe Fangsong Std" w:cs="Adobe Fangsong Std" w:eastAsia="Adobe Fangsong Std"/>
          <w:sz w:val="20"/>
          <w:szCs w:val="20"/>
          <w:spacing w:val="0"/>
          <w:w w:val="100"/>
        </w:rPr>
        <w:t>dicine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,</w:t>
      </w:r>
      <w:r>
        <w:rPr>
          <w:rFonts w:ascii="Chaparral Pro" w:hAnsi="Chaparral Pro" w:cs="Chaparral Pro" w:eastAsia="Chaparral Pro"/>
          <w:sz w:val="20"/>
          <w:szCs w:val="20"/>
          <w:spacing w:val="7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6(2):209–224,</w:t>
      </w:r>
      <w:r>
        <w:rPr>
          <w:rFonts w:ascii="Chaparral Pro" w:hAnsi="Chaparral Pro" w:cs="Chaparral Pro" w:eastAsia="Chaparral Pro"/>
          <w:sz w:val="20"/>
          <w:szCs w:val="20"/>
          <w:spacing w:val="11"/>
          <w:w w:val="100"/>
        </w:rPr>
        <w:t> 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  <w:t>2014.</w:t>
      </w:r>
      <w:r>
        <w:rPr>
          <w:rFonts w:ascii="Chaparral Pro" w:hAnsi="Chaparral Pro" w:cs="Chaparral Pro" w:eastAsia="Chaparral Pro"/>
          <w:sz w:val="20"/>
          <w:szCs w:val="20"/>
          <w:spacing w:val="0"/>
          <w:w w:val="100"/>
        </w:rPr>
      </w:r>
    </w:p>
    <w:sectPr>
      <w:pgMar w:header="1843" w:footer="626501276" w:top="2040" w:bottom="280" w:left="1720" w:right="172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"/>
    <w:family w:val="roman"/>
    <w:pitch w:val="variable"/>
  </w:font>
  <w:font w:name="Arial">
    <w:charset w:val="0"/>
    <w:family w:val="auto"/>
    <w:pitch w:val="default"/>
  </w:font>
  <w:font w:name="Courier New">
    <w:charset w:val="0"/>
    <w:family w:val="roman"/>
    <w:pitch w:val="fixed"/>
  </w:font>
  <w:font w:name="Adobe Fangsong Std">
    <w:charset w:val="0"/>
    <w:family w:val="roman"/>
    <w:pitch w:val="variable"/>
  </w:font>
  <w:font w:name="Calibri">
    <w:charset w:val="0"/>
    <w:family w:val="auto"/>
    <w:pitch w:val="default"/>
  </w:font>
  <w:font w:name="Chaparral Pro"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2.764999pt;margin-top:92.170197pt;width:8.607833pt;height:10.9664pt;mso-position-horizontal-relative:page;mso-position-vertical-relative:page;z-index:-865" type="#_x0000_t202" filled="f" stroked="f">
          <v:textbox inset="0,0,0,0">
            <w:txbxContent>
              <w:p>
                <w:pPr>
                  <w:spacing w:before="0" w:after="0" w:line="176" w:lineRule="exact"/>
                  <w:ind w:left="40" w:right="-20"/>
                  <w:jc w:val="left"/>
                  <w:rPr>
                    <w:rFonts w:ascii="Adobe Fangsong Std" w:hAnsi="Adobe Fangsong Std" w:cs="Adobe Fangsong Std" w:eastAsia="Adobe Fangsong Std"/>
                    <w:sz w:val="18"/>
                    <w:szCs w:val="18"/>
                  </w:rPr>
                </w:pPr>
                <w:rPr/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w w:val="83"/>
                    <w:position w:val="-1"/>
                  </w:rPr>
                </w:r>
                <w:r>
                  <w:rPr/>
                  <w:fldChar w:fldCharType="begin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83"/>
                    <w:position w:val="-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3.920013pt;margin-top:91.520256pt;width:9.7375pt;height:11.616342pt;mso-position-horizontal-relative:page;mso-position-vertical-relative:page;z-index:-864" type="#_x0000_t202" filled="f" stroked="f">
          <v:textbox inset="0,0,0,0">
            <w:txbxContent>
              <w:p>
                <w:pPr>
                  <w:spacing w:before="0" w:after="0" w:line="194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13131"/>
                    <w:w w:val="135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313131"/>
                    <w:spacing w:val="0"/>
                    <w:w w:val="13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2.764999pt;margin-top:92.170197pt;width:12.215667pt;height:10.9664pt;mso-position-horizontal-relative:page;mso-position-vertical-relative:page;z-index:-863" type="#_x0000_t202" filled="f" stroked="f">
          <v:textbox inset="0,0,0,0">
            <w:txbxContent>
              <w:p>
                <w:pPr>
                  <w:spacing w:before="0" w:after="0" w:line="176" w:lineRule="exact"/>
                  <w:ind w:left="40" w:right="-47"/>
                  <w:jc w:val="left"/>
                  <w:rPr>
                    <w:rFonts w:ascii="Adobe Fangsong Std" w:hAnsi="Adobe Fangsong Std" w:cs="Adobe Fangsong Std" w:eastAsia="Adobe Fangsong Std"/>
                    <w:sz w:val="18"/>
                    <w:szCs w:val="18"/>
                  </w:rPr>
                </w:pPr>
                <w:rPr/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w w:val="83"/>
                    <w:position w:val="-1"/>
                  </w:rPr>
                </w:r>
                <w:r>
                  <w:rPr/>
                  <w:fldChar w:fldCharType="begin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83"/>
                    <w:position w:val="-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3.984009pt;margin-top:92.170197pt;width:8.607833pt;height:10.9664pt;mso-position-horizontal-relative:page;mso-position-vertical-relative:page;z-index:-862" type="#_x0000_t202" filled="f" stroked="f">
          <v:textbox inset="0,0,0,0">
            <w:txbxContent>
              <w:p>
                <w:pPr>
                  <w:spacing w:before="0" w:after="0" w:line="176" w:lineRule="exact"/>
                  <w:ind w:left="40" w:right="-20"/>
                  <w:jc w:val="left"/>
                  <w:rPr>
                    <w:rFonts w:ascii="Adobe Fangsong Std" w:hAnsi="Adobe Fangsong Std" w:cs="Adobe Fangsong Std" w:eastAsia="Adobe Fangsong Std"/>
                    <w:sz w:val="18"/>
                    <w:szCs w:val="18"/>
                  </w:rPr>
                </w:pPr>
                <w:rPr/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w w:val="83"/>
                    <w:position w:val="-1"/>
                  </w:rPr>
                </w:r>
                <w:r>
                  <w:rPr/>
                  <w:fldChar w:fldCharType="begin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83"/>
                    <w:position w:val="-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2.764999pt;margin-top:92.170197pt;width:13.215667pt;height:10.9664pt;mso-position-horizontal-relative:page;mso-position-vertical-relative:page;z-index:-861" type="#_x0000_t202" filled="f" stroked="f">
          <v:textbox inset="0,0,0,0">
            <w:txbxContent>
              <w:p>
                <w:pPr>
                  <w:spacing w:before="0" w:after="0" w:line="176" w:lineRule="exact"/>
                  <w:ind w:left="40" w:right="-20"/>
                  <w:jc w:val="left"/>
                  <w:rPr>
                    <w:rFonts w:ascii="Adobe Fangsong Std" w:hAnsi="Adobe Fangsong Std" w:cs="Adobe Fangsong Std" w:eastAsia="Adobe Fangsong Std"/>
                    <w:sz w:val="18"/>
                    <w:szCs w:val="18"/>
                  </w:rPr>
                </w:pPr>
                <w:rPr/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w w:val="83"/>
                    <w:position w:val="-1"/>
                  </w:rPr>
                </w:r>
                <w:r>
                  <w:rPr/>
                  <w:fldChar w:fldCharType="begin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83"/>
                    <w:position w:val="-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69.376007pt;margin-top:91.520256pt;width:14.889007pt;height:11.616342pt;mso-position-horizontal-relative:page;mso-position-vertical-relative:page;z-index:-860" type="#_x0000_t202" filled="f" stroked="f">
          <v:textbox inset="0,0,0,0">
            <w:txbxContent>
              <w:p>
                <w:pPr>
                  <w:spacing w:before="0" w:after="0" w:line="194" w:lineRule="exact"/>
                  <w:ind w:left="59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50505"/>
                    <w:w w:val="117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50505"/>
                    <w:spacing w:val="0"/>
                    <w:w w:val="1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2.764999pt;margin-top:92.170197pt;width:13.215667pt;height:10.9664pt;mso-position-horizontal-relative:page;mso-position-vertical-relative:page;z-index:-859" type="#_x0000_t202" filled="f" stroked="f">
          <v:textbox inset="0,0,0,0">
            <w:txbxContent>
              <w:p>
                <w:pPr>
                  <w:spacing w:before="0" w:after="0" w:line="176" w:lineRule="exact"/>
                  <w:ind w:left="40" w:right="-20"/>
                  <w:jc w:val="left"/>
                  <w:rPr>
                    <w:rFonts w:ascii="Adobe Fangsong Std" w:hAnsi="Adobe Fangsong Std" w:cs="Adobe Fangsong Std" w:eastAsia="Adobe Fangsong Std"/>
                    <w:sz w:val="18"/>
                    <w:szCs w:val="18"/>
                  </w:rPr>
                </w:pPr>
                <w:rPr/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w w:val="83"/>
                    <w:position w:val="-1"/>
                  </w:rPr>
                </w:r>
                <w:r>
                  <w:rPr/>
                  <w:fldChar w:fldCharType="begin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83"/>
                    <w:position w:val="-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69.376007pt;margin-top:92.170197pt;width:13.215667pt;height:10.9664pt;mso-position-horizontal-relative:page;mso-position-vertical-relative:page;z-index:-858" type="#_x0000_t202" filled="f" stroked="f">
          <v:textbox inset="0,0,0,0">
            <w:txbxContent>
              <w:p>
                <w:pPr>
                  <w:spacing w:before="0" w:after="0" w:line="176" w:lineRule="exact"/>
                  <w:ind w:left="40" w:right="-20"/>
                  <w:jc w:val="left"/>
                  <w:rPr>
                    <w:rFonts w:ascii="Adobe Fangsong Std" w:hAnsi="Adobe Fangsong Std" w:cs="Adobe Fangsong Std" w:eastAsia="Adobe Fangsong Std"/>
                    <w:sz w:val="18"/>
                    <w:szCs w:val="18"/>
                  </w:rPr>
                </w:pPr>
                <w:rPr/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w w:val="83"/>
                    <w:position w:val="-1"/>
                  </w:rPr>
                </w:r>
                <w:r>
                  <w:rPr/>
                  <w:fldChar w:fldCharType="begin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83"/>
                    <w:position w:val="-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Adobe Fangsong Std" w:hAnsi="Adobe Fangsong Std" w:cs="Adobe Fangsong Std" w:eastAsia="Adobe Fangsong Std"/>
                    <w:sz w:val="18"/>
                    <w:szCs w:val="18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eader" Target="header5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header" Target="header6.xml"/><Relationship Id="rId81" Type="http://schemas.openxmlformats.org/officeDocument/2006/relationships/header" Target="header7.xml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jpg"/><Relationship Id="rId86" Type="http://schemas.openxmlformats.org/officeDocument/2006/relationships/image" Target="media/image73.png"/><Relationship Id="rId87" Type="http://schemas.openxmlformats.org/officeDocument/2006/relationships/image" Target="media/image74.jpg"/><Relationship Id="rId88" Type="http://schemas.openxmlformats.org/officeDocument/2006/relationships/image" Target="media/image75.png"/><Relationship Id="rId89" Type="http://schemas.openxmlformats.org/officeDocument/2006/relationships/image" Target="media/image76.jpg"/><Relationship Id="rId90" Type="http://schemas.openxmlformats.org/officeDocument/2006/relationships/image" Target="media/image77.jpg"/><Relationship Id="rId91" Type="http://schemas.openxmlformats.org/officeDocument/2006/relationships/header" Target="header8.xml"/><Relationship Id="rId92" Type="http://schemas.openxmlformats.org/officeDocument/2006/relationships/header" Target="header9.xml"/><Relationship Id="rId93" Type="http://schemas.openxmlformats.org/officeDocument/2006/relationships/image" Target="media/image7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2015-08-27T02:39:48Z</dcterms:created>
  <dcterms:modified xsi:type="dcterms:W3CDTF">2015-08-27T02:39:48Z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2015-08-27T00:00:00Z</vt:filetime>
  </property>
  <property fmtid="{D5CDD505-2E9C-101B-9397-08002B2CF9AE}" pid="3" name="LastSaved">
    <vt:filetime>2015-08-27T00:00:00Z</vt:filetime>
  </property>
</Properties>
</file>